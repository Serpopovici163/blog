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5EEE33CF" w:rsidR="002A1C24" w:rsidRPr="00DE68B6" w:rsidRDefault="00AE6246" w:rsidP="00481482">
      <w:pPr>
        <w:pStyle w:val="Titl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3B8E3CC" w:rsidR="00C34924" w:rsidRDefault="00674D9B" w:rsidP="62667491">
            <w:pPr>
              <w:rPr>
                <w:noProof/>
              </w:rPr>
            </w:pPr>
            <w:r>
              <w:fldChar w:fldCharType="begin"/>
            </w:r>
            <w:r>
              <w:instrText>FILENAME   \* MERGEFORMAT</w:instrText>
            </w:r>
            <w:r>
              <w:fldChar w:fldCharType="separate"/>
            </w:r>
            <w:r w:rsidR="00E850C4" w:rsidRPr="62667491">
              <w:rPr>
                <w:noProof/>
              </w:rPr>
              <w:t>DN-2022-AV-Hydra</w:t>
            </w:r>
            <w:r>
              <w:rPr>
                <w:noProof/>
              </w:rPr>
              <w:fldChar w:fldCharType="end"/>
            </w:r>
            <w:r w:rsidR="7D875FAA" w:rsidRPr="62667491">
              <w:rPr>
                <w:noProof/>
              </w:rPr>
              <w:t>-Framework</w:t>
            </w:r>
            <w:r w:rsidR="6D065E89" w:rsidRPr="7802F456">
              <w:rPr>
                <w:noProof/>
              </w:rPr>
              <w:t xml:space="preserve"> </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60B6239C" w:rsidR="00C34924" w:rsidRDefault="00AE6246" w:rsidP="00C34924">
            <w:r>
              <w:t>Avionics</w:t>
            </w:r>
            <w:r w:rsidR="08F2F443">
              <w:t>: Hardware</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046CDBDC" w:rsidR="00C34924" w:rsidRDefault="7A550855" w:rsidP="00C34924">
            <w:r>
              <w:t>Serban</w:t>
            </w:r>
            <w:r w:rsidR="107C884C">
              <w:t>,</w:t>
            </w:r>
            <w:r w:rsidR="00B26888">
              <w:t xml:space="preserve"> Liam,</w:t>
            </w:r>
            <w:r w:rsidR="107C884C">
              <w:t xml:space="preserve"> Noah</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r w:rsidR="00F40BE4" w14:paraId="4297EEBC" w14:textId="77777777" w:rsidTr="62667491">
        <w:trPr>
          <w:jc w:val="center"/>
        </w:trPr>
        <w:tc>
          <w:tcPr>
            <w:tcW w:w="1365" w:type="dxa"/>
            <w:shd w:val="clear" w:color="auto" w:fill="auto"/>
            <w:tcMar>
              <w:top w:w="100" w:type="dxa"/>
              <w:left w:w="100" w:type="dxa"/>
              <w:bottom w:w="100" w:type="dxa"/>
              <w:right w:w="100" w:type="dxa"/>
            </w:tcMar>
          </w:tcPr>
          <w:p w14:paraId="297A365D" w14:textId="59AE7325" w:rsidR="00F40BE4" w:rsidRDefault="00F40BE4" w:rsidP="00E95430">
            <w:r>
              <w:t>2</w:t>
            </w:r>
          </w:p>
        </w:tc>
        <w:tc>
          <w:tcPr>
            <w:tcW w:w="5865" w:type="dxa"/>
            <w:shd w:val="clear" w:color="auto" w:fill="auto"/>
            <w:tcMar>
              <w:top w:w="100" w:type="dxa"/>
              <w:left w:w="100" w:type="dxa"/>
              <w:bottom w:w="100" w:type="dxa"/>
              <w:right w:w="100" w:type="dxa"/>
            </w:tcMar>
          </w:tcPr>
          <w:p w14:paraId="50846826" w14:textId="77D9EC71" w:rsidR="00F40BE4" w:rsidRDefault="00F40BE4" w:rsidP="00E95430">
            <w:r>
              <w:t>Included Hydra V3 documentation</w:t>
            </w:r>
          </w:p>
        </w:tc>
        <w:tc>
          <w:tcPr>
            <w:tcW w:w="2130" w:type="dxa"/>
            <w:shd w:val="clear" w:color="auto" w:fill="auto"/>
            <w:tcMar>
              <w:top w:w="100" w:type="dxa"/>
              <w:left w:w="100" w:type="dxa"/>
              <w:bottom w:w="100" w:type="dxa"/>
              <w:right w:w="100" w:type="dxa"/>
            </w:tcMar>
          </w:tcPr>
          <w:p w14:paraId="029C55E5" w14:textId="450FDF75" w:rsidR="00F40BE4" w:rsidRDefault="00F40BE4" w:rsidP="00E95430">
            <w:r>
              <w:t>Sep 25, 2023</w:t>
            </w:r>
          </w:p>
        </w:tc>
      </w:tr>
    </w:tbl>
    <w:p w14:paraId="324630D2" w14:textId="77777777" w:rsidR="002A1C24" w:rsidRDefault="002A1C24" w:rsidP="00197764">
      <w:pPr>
        <w:jc w:val="center"/>
      </w:pPr>
    </w:p>
    <w:p w14:paraId="3EEB5DFB"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EndPr/>
      <w:sdtContent>
        <w:p w14:paraId="305F60B4" w14:textId="219F0282" w:rsidR="004D672D" w:rsidRDefault="00986BBE">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46652595" w:history="1">
            <w:r w:rsidR="004D672D" w:rsidRPr="00F20792">
              <w:rPr>
                <w:rStyle w:val="Hyperlink"/>
                <w:noProof/>
              </w:rPr>
              <w:t>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Introduction</w:t>
            </w:r>
            <w:r w:rsidR="004D672D">
              <w:rPr>
                <w:noProof/>
                <w:webHidden/>
              </w:rPr>
              <w:tab/>
            </w:r>
            <w:r w:rsidR="004D672D">
              <w:rPr>
                <w:noProof/>
                <w:webHidden/>
              </w:rPr>
              <w:fldChar w:fldCharType="begin"/>
            </w:r>
            <w:r w:rsidR="004D672D">
              <w:rPr>
                <w:noProof/>
                <w:webHidden/>
              </w:rPr>
              <w:instrText xml:space="preserve"> PAGEREF _Toc146652595 \h </w:instrText>
            </w:r>
            <w:r w:rsidR="004D672D">
              <w:rPr>
                <w:noProof/>
                <w:webHidden/>
              </w:rPr>
            </w:r>
            <w:r w:rsidR="004D672D">
              <w:rPr>
                <w:noProof/>
                <w:webHidden/>
              </w:rPr>
              <w:fldChar w:fldCharType="separate"/>
            </w:r>
            <w:r w:rsidR="004D672D">
              <w:rPr>
                <w:noProof/>
                <w:webHidden/>
              </w:rPr>
              <w:t>1</w:t>
            </w:r>
            <w:r w:rsidR="004D672D">
              <w:rPr>
                <w:noProof/>
                <w:webHidden/>
              </w:rPr>
              <w:fldChar w:fldCharType="end"/>
            </w:r>
          </w:hyperlink>
        </w:p>
        <w:p w14:paraId="560DABBC" w14:textId="449E410B" w:rsidR="004D672D" w:rsidRDefault="00674D9B">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596" w:history="1">
            <w:r w:rsidR="004D672D" w:rsidRPr="00F20792">
              <w:rPr>
                <w:rStyle w:val="Hyperlink"/>
                <w:noProof/>
              </w:rPr>
              <w:t>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Documentation</w:t>
            </w:r>
            <w:r w:rsidR="004D672D">
              <w:rPr>
                <w:noProof/>
                <w:webHidden/>
              </w:rPr>
              <w:tab/>
            </w:r>
            <w:r w:rsidR="004D672D">
              <w:rPr>
                <w:noProof/>
                <w:webHidden/>
              </w:rPr>
              <w:fldChar w:fldCharType="begin"/>
            </w:r>
            <w:r w:rsidR="004D672D">
              <w:rPr>
                <w:noProof/>
                <w:webHidden/>
              </w:rPr>
              <w:instrText xml:space="preserve"> PAGEREF _Toc146652596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5823D09" w14:textId="1B730F81" w:rsidR="004D672D" w:rsidRDefault="00674D9B">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597" w:history="1">
            <w:r w:rsidR="004D672D" w:rsidRPr="00F20792">
              <w:rPr>
                <w:rStyle w:val="Hyperlink"/>
                <w:noProof/>
              </w:rPr>
              <w:t>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(ignore this part of the doc)</w:t>
            </w:r>
            <w:r w:rsidR="004D672D">
              <w:rPr>
                <w:noProof/>
                <w:webHidden/>
              </w:rPr>
              <w:tab/>
            </w:r>
            <w:r w:rsidR="004D672D">
              <w:rPr>
                <w:noProof/>
                <w:webHidden/>
              </w:rPr>
              <w:fldChar w:fldCharType="begin"/>
            </w:r>
            <w:r w:rsidR="004D672D">
              <w:rPr>
                <w:noProof/>
                <w:webHidden/>
              </w:rPr>
              <w:instrText xml:space="preserve"> PAGEREF _Toc146652597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06C7822" w14:textId="67A27532"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598" w:history="1">
            <w:r w:rsidR="004D672D" w:rsidRPr="00F20792">
              <w:rPr>
                <w:rStyle w:val="Hyperlink"/>
                <w:noProof/>
              </w:rPr>
              <w:t>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_Toc146652598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C497F79" w14:textId="3F5CCE83"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599" w:history="1">
            <w:r w:rsidR="004D672D" w:rsidRPr="00F20792">
              <w:rPr>
                <w:rStyle w:val="Hyperlink"/>
                <w:noProof/>
              </w:rPr>
              <w:t>2.1.1.1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_Toc146652599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AAC3DF7" w14:textId="644DB369"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0" w:history="1">
            <w:r w:rsidR="004D672D" w:rsidRPr="00F20792">
              <w:rPr>
                <w:rStyle w:val="Hyperlink"/>
                <w:noProof/>
              </w:rPr>
              <w:t>2.1.1.2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_Toc146652600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1CD2140F" w14:textId="11B18B8F"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1" w:history="1">
            <w:r w:rsidR="004D672D" w:rsidRPr="00F20792">
              <w:rPr>
                <w:rStyle w:val="Hyperlink"/>
                <w:noProof/>
              </w:rPr>
              <w:t>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Hardware Design</w:t>
            </w:r>
            <w:r w:rsidR="004D672D">
              <w:rPr>
                <w:noProof/>
                <w:webHidden/>
              </w:rPr>
              <w:tab/>
            </w:r>
            <w:r w:rsidR="004D672D">
              <w:rPr>
                <w:noProof/>
                <w:webHidden/>
              </w:rPr>
              <w:fldChar w:fldCharType="begin"/>
            </w:r>
            <w:r w:rsidR="004D672D">
              <w:rPr>
                <w:noProof/>
                <w:webHidden/>
              </w:rPr>
              <w:instrText xml:space="preserve"> PAGEREF _Toc146652601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4258496F" w14:textId="42F5C27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2" w:history="1">
            <w:r w:rsidR="004D672D" w:rsidRPr="00F20792">
              <w:rPr>
                <w:rStyle w:val="Hyperlink"/>
                <w:noProof/>
              </w:rPr>
              <w:t>2.1.2.1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_Toc146652602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5005F3D3" w14:textId="7C546C0C"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3" w:history="1">
            <w:r w:rsidR="004D672D" w:rsidRPr="00F20792">
              <w:rPr>
                <w:rStyle w:val="Hyperlink"/>
                <w:noProof/>
              </w:rPr>
              <w:t>2.1.2.2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Inter-board Connections</w:t>
            </w:r>
            <w:r w:rsidR="004D672D">
              <w:rPr>
                <w:noProof/>
                <w:webHidden/>
              </w:rPr>
              <w:tab/>
            </w:r>
            <w:r w:rsidR="004D672D">
              <w:rPr>
                <w:noProof/>
                <w:webHidden/>
              </w:rPr>
              <w:fldChar w:fldCharType="begin"/>
            </w:r>
            <w:r w:rsidR="004D672D">
              <w:rPr>
                <w:noProof/>
                <w:webHidden/>
              </w:rPr>
              <w:instrText xml:space="preserve"> PAGEREF _Toc146652603 \h </w:instrText>
            </w:r>
            <w:r w:rsidR="004D672D">
              <w:rPr>
                <w:noProof/>
                <w:webHidden/>
              </w:rPr>
            </w:r>
            <w:r w:rsidR="004D672D">
              <w:rPr>
                <w:noProof/>
                <w:webHidden/>
              </w:rPr>
              <w:fldChar w:fldCharType="separate"/>
            </w:r>
            <w:r w:rsidR="004D672D">
              <w:rPr>
                <w:noProof/>
                <w:webHidden/>
              </w:rPr>
              <w:t>4</w:t>
            </w:r>
            <w:r w:rsidR="004D672D">
              <w:rPr>
                <w:noProof/>
                <w:webHidden/>
              </w:rPr>
              <w:fldChar w:fldCharType="end"/>
            </w:r>
          </w:hyperlink>
        </w:p>
        <w:p w14:paraId="0F67D0F4" w14:textId="10AA8EC7"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4" w:history="1">
            <w:r w:rsidR="004D672D" w:rsidRPr="00F20792">
              <w:rPr>
                <w:rStyle w:val="Hyperlink"/>
                <w:noProof/>
              </w:rPr>
              <w:t>2.1.3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Boards</w:t>
            </w:r>
            <w:r w:rsidR="004D672D">
              <w:rPr>
                <w:noProof/>
                <w:webHidden/>
              </w:rPr>
              <w:tab/>
            </w:r>
            <w:r w:rsidR="004D672D">
              <w:rPr>
                <w:noProof/>
                <w:webHidden/>
              </w:rPr>
              <w:fldChar w:fldCharType="begin"/>
            </w:r>
            <w:r w:rsidR="004D672D">
              <w:rPr>
                <w:noProof/>
                <w:webHidden/>
              </w:rPr>
              <w:instrText xml:space="preserve"> PAGEREF _Toc146652604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1CC7D851" w14:textId="7F2F6C16"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5" w:history="1">
            <w:r w:rsidR="004D672D" w:rsidRPr="00F20792">
              <w:rPr>
                <w:rStyle w:val="Hyperlink"/>
                <w:noProof/>
              </w:rPr>
              <w:t>2.1.3.1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_Toc146652605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39C24D54" w14:textId="00049B7A"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6" w:history="1">
            <w:r w:rsidR="004D672D" w:rsidRPr="00F20792">
              <w:rPr>
                <w:rStyle w:val="Hyperlink"/>
                <w:noProof/>
              </w:rPr>
              <w:t>2.1.3.2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_Toc146652606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6E1D684E" w14:textId="4094F7EF"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7" w:history="1">
            <w:r w:rsidR="004D672D" w:rsidRPr="00F20792">
              <w:rPr>
                <w:rStyle w:val="Hyperlink"/>
                <w:noProof/>
              </w:rPr>
              <w:t>2.1.3.3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_Toc146652607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79375B8A" w14:textId="1CA47FA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8" w:history="1">
            <w:r w:rsidR="004D672D" w:rsidRPr="00F20792">
              <w:rPr>
                <w:rStyle w:val="Hyperlink"/>
                <w:noProof/>
              </w:rPr>
              <w:t>2.1.3.4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Power Board</w:t>
            </w:r>
            <w:r w:rsidR="004D672D">
              <w:rPr>
                <w:noProof/>
                <w:webHidden/>
              </w:rPr>
              <w:tab/>
            </w:r>
            <w:r w:rsidR="004D672D">
              <w:rPr>
                <w:noProof/>
                <w:webHidden/>
              </w:rPr>
              <w:fldChar w:fldCharType="begin"/>
            </w:r>
            <w:r w:rsidR="004D672D">
              <w:rPr>
                <w:noProof/>
                <w:webHidden/>
              </w:rPr>
              <w:instrText xml:space="preserve"> PAGEREF _Toc146652608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BBFA9DA" w14:textId="69099A8C"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9" w:history="1">
            <w:r w:rsidR="004D672D" w:rsidRPr="00F20792">
              <w:rPr>
                <w:rStyle w:val="Hyperlink"/>
                <w:noProof/>
              </w:rPr>
              <w:t>2.1.4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Hardware Requirements</w:t>
            </w:r>
            <w:r w:rsidR="004D672D">
              <w:rPr>
                <w:noProof/>
                <w:webHidden/>
              </w:rPr>
              <w:tab/>
            </w:r>
            <w:r w:rsidR="004D672D">
              <w:rPr>
                <w:noProof/>
                <w:webHidden/>
              </w:rPr>
              <w:fldChar w:fldCharType="begin"/>
            </w:r>
            <w:r w:rsidR="004D672D">
              <w:rPr>
                <w:noProof/>
                <w:webHidden/>
              </w:rPr>
              <w:instrText xml:space="preserve"> PAGEREF _Toc146652609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62E3FF9D" w14:textId="746955C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0" w:history="1">
            <w:r w:rsidR="004D672D" w:rsidRPr="00F20792">
              <w:rPr>
                <w:rStyle w:val="Hyperlink"/>
                <w:noProof/>
              </w:rPr>
              <w:t>2.1.4.1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_Toc146652610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FD207B2" w14:textId="744E563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1" w:history="1">
            <w:r w:rsidR="004D672D" w:rsidRPr="00F20792">
              <w:rPr>
                <w:rStyle w:val="Hyperlink"/>
                <w:noProof/>
              </w:rPr>
              <w:t>2.1.4.2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_Toc146652611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177E1374" w14:textId="5A721E3E"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2" w:history="1">
            <w:r w:rsidR="004D672D" w:rsidRPr="00F20792">
              <w:rPr>
                <w:rStyle w:val="Hyperlink"/>
                <w:noProof/>
              </w:rPr>
              <w:t>2.1.4.3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_Toc146652612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ABD102C" w14:textId="573BE91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3" w:history="1">
            <w:r w:rsidR="004D672D" w:rsidRPr="00F20792">
              <w:rPr>
                <w:rStyle w:val="Hyperlink"/>
                <w:noProof/>
                <w:lang w:val="en-CA"/>
              </w:rPr>
              <w:t>2.1.4.4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lang w:val="en-CA"/>
              </w:rPr>
              <w:t>Power Board</w:t>
            </w:r>
            <w:r w:rsidR="004D672D">
              <w:rPr>
                <w:noProof/>
                <w:webHidden/>
              </w:rPr>
              <w:tab/>
            </w:r>
            <w:r w:rsidR="004D672D">
              <w:rPr>
                <w:noProof/>
                <w:webHidden/>
              </w:rPr>
              <w:fldChar w:fldCharType="begin"/>
            </w:r>
            <w:r w:rsidR="004D672D">
              <w:rPr>
                <w:noProof/>
                <w:webHidden/>
              </w:rPr>
              <w:instrText xml:space="preserve"> PAGEREF _Toc146652613 \h </w:instrText>
            </w:r>
            <w:r w:rsidR="004D672D">
              <w:rPr>
                <w:noProof/>
                <w:webHidden/>
              </w:rPr>
            </w:r>
            <w:r w:rsidR="004D672D">
              <w:rPr>
                <w:noProof/>
                <w:webHidden/>
              </w:rPr>
              <w:fldChar w:fldCharType="separate"/>
            </w:r>
            <w:r w:rsidR="004D672D">
              <w:rPr>
                <w:noProof/>
                <w:webHidden/>
              </w:rPr>
              <w:t>7</w:t>
            </w:r>
            <w:r w:rsidR="004D672D">
              <w:rPr>
                <w:noProof/>
                <w:webHidden/>
              </w:rPr>
              <w:fldChar w:fldCharType="end"/>
            </w:r>
          </w:hyperlink>
        </w:p>
        <w:p w14:paraId="22224952" w14:textId="1CB1FB0D" w:rsidR="004D672D" w:rsidRDefault="00674D9B">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614" w:history="1">
            <w:r w:rsidR="004D672D" w:rsidRPr="00F20792">
              <w:rPr>
                <w:rStyle w:val="Hyperlink"/>
                <w:noProof/>
              </w:rPr>
              <w:t>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w:t>
            </w:r>
            <w:r w:rsidR="004D672D">
              <w:rPr>
                <w:noProof/>
                <w:webHidden/>
              </w:rPr>
              <w:tab/>
            </w:r>
            <w:r w:rsidR="004D672D">
              <w:rPr>
                <w:noProof/>
                <w:webHidden/>
              </w:rPr>
              <w:fldChar w:fldCharType="begin"/>
            </w:r>
            <w:r w:rsidR="004D672D">
              <w:rPr>
                <w:noProof/>
                <w:webHidden/>
              </w:rPr>
              <w:instrText xml:space="preserve"> PAGEREF _Toc146652614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18638065" w14:textId="43275341"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5" w:history="1">
            <w:r w:rsidR="004D672D" w:rsidRPr="00F20792">
              <w:rPr>
                <w:rStyle w:val="Hyperlink"/>
                <w:noProof/>
              </w:rPr>
              <w:t>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_Toc146652615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C415F9C" w14:textId="44902F7F"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6" w:history="1">
            <w:r w:rsidR="004D672D" w:rsidRPr="00F20792">
              <w:rPr>
                <w:rStyle w:val="Hyperlink"/>
                <w:noProof/>
              </w:rPr>
              <w:t>2.2.1.1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_Toc146652616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2FDB100" w14:textId="0B0E6DDB"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7" w:history="1">
            <w:r w:rsidR="004D672D" w:rsidRPr="00F20792">
              <w:rPr>
                <w:rStyle w:val="Hyperlink"/>
                <w:noProof/>
              </w:rPr>
              <w:t>2.2.1.2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_Toc146652617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497C11DC" w14:textId="1DCF7B54"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8" w:history="1">
            <w:r w:rsidR="004D672D" w:rsidRPr="00F20792">
              <w:rPr>
                <w:rStyle w:val="Hyperlink"/>
                <w:noProof/>
              </w:rPr>
              <w:t>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_Toc146652618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37C5FBFD" w14:textId="39568B3A"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9" w:history="1">
            <w:r w:rsidR="004D672D" w:rsidRPr="00F20792">
              <w:rPr>
                <w:rStyle w:val="Hyperlink"/>
                <w:noProof/>
              </w:rPr>
              <w:t>2.2.2.1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Stackable PCBs</w:t>
            </w:r>
            <w:r w:rsidR="004D672D">
              <w:rPr>
                <w:noProof/>
                <w:webHidden/>
              </w:rPr>
              <w:tab/>
            </w:r>
            <w:r w:rsidR="004D672D">
              <w:rPr>
                <w:noProof/>
                <w:webHidden/>
              </w:rPr>
              <w:fldChar w:fldCharType="begin"/>
            </w:r>
            <w:r w:rsidR="004D672D">
              <w:rPr>
                <w:noProof/>
                <w:webHidden/>
              </w:rPr>
              <w:instrText xml:space="preserve"> PAGEREF _Toc146652619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4160F54C" w14:textId="2055F94B"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0" w:history="1">
            <w:r w:rsidR="004D672D" w:rsidRPr="00F20792">
              <w:rPr>
                <w:rStyle w:val="Hyperlink"/>
                <w:noProof/>
              </w:rPr>
              <w:t>2.2.2.2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Satellite PCBs</w:t>
            </w:r>
            <w:r w:rsidR="004D672D">
              <w:rPr>
                <w:noProof/>
                <w:webHidden/>
              </w:rPr>
              <w:tab/>
            </w:r>
            <w:r w:rsidR="004D672D">
              <w:rPr>
                <w:noProof/>
                <w:webHidden/>
              </w:rPr>
              <w:fldChar w:fldCharType="begin"/>
            </w:r>
            <w:r w:rsidR="004D672D">
              <w:rPr>
                <w:noProof/>
                <w:webHidden/>
              </w:rPr>
              <w:instrText xml:space="preserve"> PAGEREF _Toc146652620 \h </w:instrText>
            </w:r>
            <w:r w:rsidR="004D672D">
              <w:rPr>
                <w:noProof/>
                <w:webHidden/>
              </w:rPr>
            </w:r>
            <w:r w:rsidR="004D672D">
              <w:rPr>
                <w:noProof/>
                <w:webHidden/>
              </w:rPr>
              <w:fldChar w:fldCharType="separate"/>
            </w:r>
            <w:r w:rsidR="004D672D">
              <w:rPr>
                <w:noProof/>
                <w:webHidden/>
              </w:rPr>
              <w:t>10</w:t>
            </w:r>
            <w:r w:rsidR="004D672D">
              <w:rPr>
                <w:noProof/>
                <w:webHidden/>
              </w:rPr>
              <w:fldChar w:fldCharType="end"/>
            </w:r>
          </w:hyperlink>
        </w:p>
        <w:p w14:paraId="3FAF3D06" w14:textId="11FF5884"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1" w:history="1">
            <w:r w:rsidR="004D672D" w:rsidRPr="00F20792">
              <w:rPr>
                <w:rStyle w:val="Hyperlink"/>
                <w:noProof/>
              </w:rPr>
              <w:t>2.2.3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Connectors</w:t>
            </w:r>
            <w:r w:rsidR="004D672D">
              <w:rPr>
                <w:noProof/>
                <w:webHidden/>
              </w:rPr>
              <w:tab/>
            </w:r>
            <w:r w:rsidR="004D672D">
              <w:rPr>
                <w:noProof/>
                <w:webHidden/>
              </w:rPr>
              <w:fldChar w:fldCharType="begin"/>
            </w:r>
            <w:r w:rsidR="004D672D">
              <w:rPr>
                <w:noProof/>
                <w:webHidden/>
              </w:rPr>
              <w:instrText xml:space="preserve"> PAGEREF _Toc146652621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40C4F5E8" w14:textId="14097112"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2" w:history="1">
            <w:r w:rsidR="004D672D" w:rsidRPr="00F20792">
              <w:rPr>
                <w:rStyle w:val="Hyperlink"/>
                <w:noProof/>
              </w:rPr>
              <w:t>2.2.3.1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Inter-PCB Connectors</w:t>
            </w:r>
            <w:r w:rsidR="004D672D">
              <w:rPr>
                <w:noProof/>
                <w:webHidden/>
              </w:rPr>
              <w:tab/>
            </w:r>
            <w:r w:rsidR="004D672D">
              <w:rPr>
                <w:noProof/>
                <w:webHidden/>
              </w:rPr>
              <w:fldChar w:fldCharType="begin"/>
            </w:r>
            <w:r w:rsidR="004D672D">
              <w:rPr>
                <w:noProof/>
                <w:webHidden/>
              </w:rPr>
              <w:instrText xml:space="preserve"> PAGEREF _Toc146652622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5F1AA03E" w14:textId="19BABA1B"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3" w:history="1">
            <w:r w:rsidR="004D672D" w:rsidRPr="00F20792">
              <w:rPr>
                <w:rStyle w:val="Hyperlink"/>
                <w:noProof/>
              </w:rPr>
              <w:t>2.2.3.2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Wire-to-board Connectors</w:t>
            </w:r>
            <w:r w:rsidR="004D672D">
              <w:rPr>
                <w:noProof/>
                <w:webHidden/>
              </w:rPr>
              <w:tab/>
            </w:r>
            <w:r w:rsidR="004D672D">
              <w:rPr>
                <w:noProof/>
                <w:webHidden/>
              </w:rPr>
              <w:fldChar w:fldCharType="begin"/>
            </w:r>
            <w:r w:rsidR="004D672D">
              <w:rPr>
                <w:noProof/>
                <w:webHidden/>
              </w:rPr>
              <w:instrText xml:space="preserve"> PAGEREF _Toc146652623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1B8257FF" w14:textId="62DC4E9E"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4" w:history="1">
            <w:r w:rsidR="004D672D" w:rsidRPr="00F20792">
              <w:rPr>
                <w:rStyle w:val="Hyperlink"/>
                <w:noProof/>
              </w:rPr>
              <w:t>2.2.3.3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Debugging Interface</w:t>
            </w:r>
            <w:r w:rsidR="004D672D">
              <w:rPr>
                <w:noProof/>
                <w:webHidden/>
              </w:rPr>
              <w:tab/>
            </w:r>
            <w:r w:rsidR="004D672D">
              <w:rPr>
                <w:noProof/>
                <w:webHidden/>
              </w:rPr>
              <w:fldChar w:fldCharType="begin"/>
            </w:r>
            <w:r w:rsidR="004D672D">
              <w:rPr>
                <w:noProof/>
                <w:webHidden/>
              </w:rPr>
              <w:instrText xml:space="preserve"> PAGEREF _Toc146652624 \h </w:instrText>
            </w:r>
            <w:r w:rsidR="004D672D">
              <w:rPr>
                <w:noProof/>
                <w:webHidden/>
              </w:rPr>
            </w:r>
            <w:r w:rsidR="004D672D">
              <w:rPr>
                <w:noProof/>
                <w:webHidden/>
              </w:rPr>
              <w:fldChar w:fldCharType="separate"/>
            </w:r>
            <w:r w:rsidR="004D672D">
              <w:rPr>
                <w:noProof/>
                <w:webHidden/>
              </w:rPr>
              <w:t>12</w:t>
            </w:r>
            <w:r w:rsidR="004D672D">
              <w:rPr>
                <w:noProof/>
                <w:webHidden/>
              </w:rPr>
              <w:fldChar w:fldCharType="end"/>
            </w:r>
          </w:hyperlink>
        </w:p>
        <w:p w14:paraId="72769392" w14:textId="40D199D7"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5" w:history="1">
            <w:r w:rsidR="004D672D" w:rsidRPr="00F20792">
              <w:rPr>
                <w:rStyle w:val="Hyperlink"/>
                <w:noProof/>
              </w:rPr>
              <w:t>2.2.4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Layout Considerations</w:t>
            </w:r>
            <w:r w:rsidR="004D672D">
              <w:rPr>
                <w:noProof/>
                <w:webHidden/>
              </w:rPr>
              <w:tab/>
            </w:r>
            <w:r w:rsidR="004D672D">
              <w:rPr>
                <w:noProof/>
                <w:webHidden/>
              </w:rPr>
              <w:fldChar w:fldCharType="begin"/>
            </w:r>
            <w:r w:rsidR="004D672D">
              <w:rPr>
                <w:noProof/>
                <w:webHidden/>
              </w:rPr>
              <w:instrText xml:space="preserve"> PAGEREF _Toc146652625 \h </w:instrText>
            </w:r>
            <w:r w:rsidR="004D672D">
              <w:rPr>
                <w:noProof/>
                <w:webHidden/>
              </w:rPr>
            </w:r>
            <w:r w:rsidR="004D672D">
              <w:rPr>
                <w:noProof/>
                <w:webHidden/>
              </w:rPr>
              <w:fldChar w:fldCharType="separate"/>
            </w:r>
            <w:r w:rsidR="004D672D">
              <w:rPr>
                <w:noProof/>
                <w:webHidden/>
              </w:rPr>
              <w:t>13</w:t>
            </w:r>
            <w:r w:rsidR="004D672D">
              <w:rPr>
                <w:noProof/>
                <w:webHidden/>
              </w:rPr>
              <w:fldChar w:fldCharType="end"/>
            </w:r>
          </w:hyperlink>
        </w:p>
        <w:p w14:paraId="4A08423F" w14:textId="61EB2925" w:rsidR="004D672D" w:rsidRDefault="00674D9B">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6" w:history="1">
            <w:r w:rsidR="004D672D" w:rsidRPr="00F20792">
              <w:rPr>
                <w:rStyle w:val="Hyperlink"/>
                <w:noProof/>
              </w:rPr>
              <w:t>2.2.5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 Boards</w:t>
            </w:r>
            <w:r w:rsidR="004D672D">
              <w:rPr>
                <w:noProof/>
                <w:webHidden/>
              </w:rPr>
              <w:tab/>
            </w:r>
            <w:r w:rsidR="004D672D">
              <w:rPr>
                <w:noProof/>
                <w:webHidden/>
              </w:rPr>
              <w:fldChar w:fldCharType="begin"/>
            </w:r>
            <w:r w:rsidR="004D672D">
              <w:rPr>
                <w:noProof/>
                <w:webHidden/>
              </w:rPr>
              <w:instrText xml:space="preserve"> PAGEREF _Toc146652626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24E9E" w14:textId="367FDD7A"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7" w:history="1">
            <w:r w:rsidR="004D672D" w:rsidRPr="00F20792">
              <w:rPr>
                <w:rStyle w:val="Hyperlink"/>
                <w:noProof/>
              </w:rPr>
              <w:t>2.2.5.1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HYDRA_V3_POWER</w:t>
            </w:r>
            <w:r w:rsidR="004D672D">
              <w:rPr>
                <w:noProof/>
                <w:webHidden/>
              </w:rPr>
              <w:tab/>
            </w:r>
            <w:r w:rsidR="004D672D">
              <w:rPr>
                <w:noProof/>
                <w:webHidden/>
              </w:rPr>
              <w:fldChar w:fldCharType="begin"/>
            </w:r>
            <w:r w:rsidR="004D672D">
              <w:rPr>
                <w:noProof/>
                <w:webHidden/>
              </w:rPr>
              <w:instrText xml:space="preserve"> PAGEREF _Toc146652627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ED42C" w14:textId="5E7E7651"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8" w:history="1">
            <w:r w:rsidR="004D672D" w:rsidRPr="00F20792">
              <w:rPr>
                <w:rStyle w:val="Hyperlink"/>
                <w:noProof/>
              </w:rPr>
              <w:t>2.2.5.2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HYDRA_V3_LOGIC</w:t>
            </w:r>
            <w:r w:rsidR="004D672D">
              <w:rPr>
                <w:noProof/>
                <w:webHidden/>
              </w:rPr>
              <w:tab/>
            </w:r>
            <w:r w:rsidR="004D672D">
              <w:rPr>
                <w:noProof/>
                <w:webHidden/>
              </w:rPr>
              <w:fldChar w:fldCharType="begin"/>
            </w:r>
            <w:r w:rsidR="004D672D">
              <w:rPr>
                <w:noProof/>
                <w:webHidden/>
              </w:rPr>
              <w:instrText xml:space="preserve"> PAGEREF _Toc146652628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1A4E6E7C" w14:textId="76C7728C"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9" w:history="1">
            <w:r w:rsidR="004D672D" w:rsidRPr="00F20792">
              <w:rPr>
                <w:rStyle w:val="Hyperlink"/>
                <w:noProof/>
              </w:rPr>
              <w:t>2.2.5.3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HYDRA_V3_COMMUNICATION</w:t>
            </w:r>
            <w:r w:rsidR="004D672D">
              <w:rPr>
                <w:noProof/>
                <w:webHidden/>
              </w:rPr>
              <w:tab/>
            </w:r>
            <w:r w:rsidR="004D672D">
              <w:rPr>
                <w:noProof/>
                <w:webHidden/>
              </w:rPr>
              <w:fldChar w:fldCharType="begin"/>
            </w:r>
            <w:r w:rsidR="004D672D">
              <w:rPr>
                <w:noProof/>
                <w:webHidden/>
              </w:rPr>
              <w:instrText xml:space="preserve"> PAGEREF _Toc146652629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4DF13DFF" w14:textId="35193F88"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0" w:history="1">
            <w:r w:rsidR="004D672D" w:rsidRPr="00F20792">
              <w:rPr>
                <w:rStyle w:val="Hyperlink"/>
                <w:noProof/>
              </w:rPr>
              <w:t>2.2.5.4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HYDRA_V3_RECOVERY</w:t>
            </w:r>
            <w:r w:rsidR="004D672D">
              <w:rPr>
                <w:noProof/>
                <w:webHidden/>
              </w:rPr>
              <w:tab/>
            </w:r>
            <w:r w:rsidR="004D672D">
              <w:rPr>
                <w:noProof/>
                <w:webHidden/>
              </w:rPr>
              <w:fldChar w:fldCharType="begin"/>
            </w:r>
            <w:r w:rsidR="004D672D">
              <w:rPr>
                <w:noProof/>
                <w:webHidden/>
              </w:rPr>
              <w:instrText xml:space="preserve"> PAGEREF _Toc146652630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3AE44D42" w14:textId="03B8B11E"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1" w:history="1">
            <w:r w:rsidR="004D672D" w:rsidRPr="00F20792">
              <w:rPr>
                <w:rStyle w:val="Hyperlink"/>
                <w:noProof/>
              </w:rPr>
              <w:t>2.2.5.5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HYDRA_V3_SENSOR</w:t>
            </w:r>
            <w:r w:rsidR="004D672D">
              <w:rPr>
                <w:noProof/>
                <w:webHidden/>
              </w:rPr>
              <w:tab/>
            </w:r>
            <w:r w:rsidR="004D672D">
              <w:rPr>
                <w:noProof/>
                <w:webHidden/>
              </w:rPr>
              <w:fldChar w:fldCharType="begin"/>
            </w:r>
            <w:r w:rsidR="004D672D">
              <w:rPr>
                <w:noProof/>
                <w:webHidden/>
              </w:rPr>
              <w:instrText xml:space="preserve"> PAGEREF _Toc146652631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6374ACD9" w14:textId="71C64B1D" w:rsidR="004D672D" w:rsidRDefault="00674D9B">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2" w:history="1">
            <w:r w:rsidR="004D672D" w:rsidRPr="00F20792">
              <w:rPr>
                <w:rStyle w:val="Hyperlink"/>
                <w:noProof/>
              </w:rPr>
              <w:t>2.2.5.6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HYDRA_V3_ACTUATOR</w:t>
            </w:r>
            <w:r w:rsidR="004D672D">
              <w:rPr>
                <w:noProof/>
                <w:webHidden/>
              </w:rPr>
              <w:tab/>
            </w:r>
            <w:r w:rsidR="004D672D">
              <w:rPr>
                <w:noProof/>
                <w:webHidden/>
              </w:rPr>
              <w:fldChar w:fldCharType="begin"/>
            </w:r>
            <w:r w:rsidR="004D672D">
              <w:rPr>
                <w:noProof/>
                <w:webHidden/>
              </w:rPr>
              <w:instrText xml:space="preserve"> PAGEREF _Toc146652632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0E17F2CD" w14:textId="23DAB764" w:rsidR="004D672D" w:rsidRDefault="00674D9B">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3" w:history="1">
            <w:r w:rsidR="004D672D" w:rsidRPr="00F20792">
              <w:rPr>
                <w:rStyle w:val="Hyperlink"/>
                <w:noProof/>
              </w:rPr>
              <w:t>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Software Design</w:t>
            </w:r>
            <w:r w:rsidR="004D672D">
              <w:rPr>
                <w:noProof/>
                <w:webHidden/>
              </w:rPr>
              <w:tab/>
            </w:r>
            <w:r w:rsidR="004D672D">
              <w:rPr>
                <w:noProof/>
                <w:webHidden/>
              </w:rPr>
              <w:fldChar w:fldCharType="begin"/>
            </w:r>
            <w:r w:rsidR="004D672D">
              <w:rPr>
                <w:noProof/>
                <w:webHidden/>
              </w:rPr>
              <w:instrText xml:space="preserve"> PAGEREF _Toc146652633 \h </w:instrText>
            </w:r>
            <w:r w:rsidR="004D672D">
              <w:rPr>
                <w:noProof/>
                <w:webHidden/>
              </w:rPr>
            </w:r>
            <w:r w:rsidR="004D672D">
              <w:rPr>
                <w:noProof/>
                <w:webHidden/>
              </w:rPr>
              <w:fldChar w:fldCharType="separate"/>
            </w:r>
            <w:r w:rsidR="004D672D">
              <w:rPr>
                <w:noProof/>
                <w:webHidden/>
              </w:rPr>
              <w:t>16</w:t>
            </w:r>
            <w:r w:rsidR="004D672D">
              <w:rPr>
                <w:noProof/>
                <w:webHidden/>
              </w:rPr>
              <w:fldChar w:fldCharType="end"/>
            </w:r>
          </w:hyperlink>
        </w:p>
        <w:p w14:paraId="47CA6083" w14:textId="345E40DA" w:rsidR="004D672D" w:rsidRDefault="00674D9B">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4" w:history="1">
            <w:r w:rsidR="004D672D" w:rsidRPr="00F20792">
              <w:rPr>
                <w:rStyle w:val="Hyperlink"/>
                <w:noProof/>
              </w:rPr>
              <w:t>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EMI/RF Considerations</w:t>
            </w:r>
            <w:r w:rsidR="004D672D">
              <w:rPr>
                <w:noProof/>
                <w:webHidden/>
              </w:rPr>
              <w:tab/>
            </w:r>
            <w:r w:rsidR="004D672D">
              <w:rPr>
                <w:noProof/>
                <w:webHidden/>
              </w:rPr>
              <w:fldChar w:fldCharType="begin"/>
            </w:r>
            <w:r w:rsidR="004D672D">
              <w:rPr>
                <w:noProof/>
                <w:webHidden/>
              </w:rPr>
              <w:instrText xml:space="preserve"> PAGEREF _Toc146652634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9E56AB7" w14:textId="67C0B3F9" w:rsidR="004D672D" w:rsidRDefault="00674D9B">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5" w:history="1">
            <w:r w:rsidR="004D672D" w:rsidRPr="00F20792">
              <w:rPr>
                <w:rStyle w:val="Hyperlink"/>
                <w:noProof/>
              </w:rPr>
              <w:t>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 and Safety Considerations</w:t>
            </w:r>
            <w:r w:rsidR="004D672D">
              <w:rPr>
                <w:noProof/>
                <w:webHidden/>
              </w:rPr>
              <w:tab/>
            </w:r>
            <w:r w:rsidR="004D672D">
              <w:rPr>
                <w:noProof/>
                <w:webHidden/>
              </w:rPr>
              <w:fldChar w:fldCharType="begin"/>
            </w:r>
            <w:r w:rsidR="004D672D">
              <w:rPr>
                <w:noProof/>
                <w:webHidden/>
              </w:rPr>
              <w:instrText xml:space="preserve"> PAGEREF _Toc146652635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13BC240" w14:textId="3D7A66C0" w:rsidR="004D672D" w:rsidRDefault="00674D9B">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6" w:history="1">
            <w:r w:rsidR="004D672D" w:rsidRPr="00F20792">
              <w:rPr>
                <w:rStyle w:val="Hyperlink"/>
                <w:noProof/>
              </w:rPr>
              <w:t>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Battery and SBG Considerations</w:t>
            </w:r>
            <w:r w:rsidR="004D672D">
              <w:rPr>
                <w:noProof/>
                <w:webHidden/>
              </w:rPr>
              <w:tab/>
            </w:r>
            <w:r w:rsidR="004D672D">
              <w:rPr>
                <w:noProof/>
                <w:webHidden/>
              </w:rPr>
              <w:fldChar w:fldCharType="begin"/>
            </w:r>
            <w:r w:rsidR="004D672D">
              <w:rPr>
                <w:noProof/>
                <w:webHidden/>
              </w:rPr>
              <w:instrText xml:space="preserve"> PAGEREF _Toc146652636 \h </w:instrText>
            </w:r>
            <w:r w:rsidR="004D672D">
              <w:rPr>
                <w:noProof/>
                <w:webHidden/>
              </w:rPr>
            </w:r>
            <w:r w:rsidR="004D672D">
              <w:rPr>
                <w:noProof/>
                <w:webHidden/>
              </w:rPr>
              <w:fldChar w:fldCharType="separate"/>
            </w:r>
            <w:r w:rsidR="004D672D">
              <w:rPr>
                <w:noProof/>
                <w:webHidden/>
              </w:rPr>
              <w:t>18</w:t>
            </w:r>
            <w:r w:rsidR="004D672D">
              <w:rPr>
                <w:noProof/>
                <w:webHidden/>
              </w:rPr>
              <w:fldChar w:fldCharType="end"/>
            </w:r>
          </w:hyperlink>
        </w:p>
        <w:p w14:paraId="0BC27228" w14:textId="5C97EDEF" w:rsidR="002A1C24" w:rsidRDefault="00986BBE" w:rsidP="00E95430">
          <w:pPr>
            <w:rPr>
              <w:b/>
              <w:color w:val="000000"/>
            </w:rPr>
          </w:pPr>
          <w:r>
            <w:fldChar w:fldCharType="end"/>
          </w:r>
        </w:p>
      </w:sdtContent>
    </w:sdt>
    <w:p w14:paraId="3DA21304" w14:textId="77777777" w:rsidR="001F7A28" w:rsidRDefault="001F7A28" w:rsidP="00E95430">
      <w:pPr>
        <w:sectPr w:rsidR="001F7A28" w:rsidSect="00975F17">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Heading1"/>
      </w:pPr>
      <w:r>
        <w:lastRenderedPageBreak/>
        <w:t xml:space="preserve"> </w:t>
      </w:r>
      <w:bookmarkStart w:id="0" w:name="_Toc146652595"/>
      <w:r w:rsidR="00321AD7">
        <w:t>Introduction</w:t>
      </w:r>
      <w:bookmarkEnd w:id="0"/>
    </w:p>
    <w:p w14:paraId="72A8732D" w14:textId="667E8668" w:rsidR="00AB3115" w:rsidRPr="00834ACB" w:rsidRDefault="00AE6246" w:rsidP="00834ACB">
      <w:pPr>
        <w:ind w:firstLine="720"/>
      </w:pPr>
      <w:r>
        <w:t xml:space="preserve">This document contains </w:t>
      </w:r>
      <w:r w:rsidR="00FB3FF3">
        <w:t>an overview of the macroscopic design</w:t>
      </w:r>
      <w:r>
        <w:t xml:space="preserve"> requirements and </w:t>
      </w:r>
      <w:r w:rsidR="00FB3FF3">
        <w:t>considerations</w:t>
      </w:r>
      <w:r>
        <w:t xml:space="preserve"> </w:t>
      </w:r>
      <w:r w:rsidR="00E3381A">
        <w:t>for</w:t>
      </w:r>
      <w:r>
        <w:t xml:space="preserve"> the </w:t>
      </w:r>
      <w:r w:rsidR="00FB3FF3">
        <w:t>fi</w:t>
      </w:r>
      <w:r w:rsidR="00976A07">
        <w:t>rst version of uORocketry’s new avionics system, Hydra</w:t>
      </w:r>
      <w:r>
        <w:t>. Th</w:t>
      </w:r>
      <w:r w:rsidR="00321AD7">
        <w:t xml:space="preserve">e goal of this system is to </w:t>
      </w:r>
      <w:r w:rsidR="006550AF">
        <w:t>develop</w:t>
      </w:r>
      <w:r w:rsidR="00321AD7">
        <w:t xml:space="preserve"> a modular </w:t>
      </w:r>
      <w:r w:rsidR="006550AF">
        <w:t>avionics stack in which boards can be stacked in no particular orders and swapped/upgraded over time.</w:t>
      </w:r>
      <w:r w:rsidR="006D081C">
        <w:t xml:space="preserve"> </w:t>
      </w:r>
      <w:r w:rsidR="00ED3190">
        <w:br w:type="page"/>
      </w:r>
    </w:p>
    <w:p w14:paraId="0C62C9F8" w14:textId="5B2E3AFE" w:rsidR="00834ACB" w:rsidRDefault="00834ACB" w:rsidP="00994305">
      <w:pPr>
        <w:pStyle w:val="Heading1"/>
      </w:pPr>
      <w:bookmarkStart w:id="1" w:name="_Toc146652596"/>
      <w:r>
        <w:lastRenderedPageBreak/>
        <w:t>Documentation</w:t>
      </w:r>
      <w:bookmarkEnd w:id="1"/>
    </w:p>
    <w:p w14:paraId="7B83F6E8" w14:textId="03E10D98" w:rsidR="00994305" w:rsidRDefault="007F2253" w:rsidP="00834ACB">
      <w:pPr>
        <w:pStyle w:val="Heading2"/>
      </w:pPr>
      <w:r>
        <w:t xml:space="preserve"> </w:t>
      </w:r>
      <w:bookmarkStart w:id="2" w:name="_Toc146652597"/>
      <w:r w:rsidR="00834ACB">
        <w:t>Hydra V1</w:t>
      </w:r>
      <w:r w:rsidR="00213A0F">
        <w:t xml:space="preserve"> (ignore this part of the doc)</w:t>
      </w:r>
      <w:bookmarkEnd w:id="2"/>
    </w:p>
    <w:p w14:paraId="11E74E28" w14:textId="582EC167" w:rsidR="00834ACB" w:rsidRPr="00834ACB" w:rsidRDefault="00834ACB" w:rsidP="00834ACB">
      <w:pPr>
        <w:pStyle w:val="Heading3"/>
      </w:pPr>
      <w:bookmarkStart w:id="3" w:name="_Toc146652598"/>
      <w:r>
        <w:t>System Behaviour</w:t>
      </w:r>
      <w:bookmarkEnd w:id="3"/>
    </w:p>
    <w:p w14:paraId="1F6BB50A" w14:textId="0F55D621" w:rsidR="003E71FC" w:rsidRDefault="003E71FC" w:rsidP="00834ACB">
      <w:pPr>
        <w:pStyle w:val="Heading4"/>
      </w:pPr>
      <w:bookmarkStart w:id="4" w:name="_Toc146652599"/>
      <w:r w:rsidRPr="007F2253">
        <w:t>Arming</w:t>
      </w:r>
      <w:bookmarkEnd w:id="4"/>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834ACB">
      <w:pPr>
        <w:pStyle w:val="Heading4"/>
      </w:pPr>
      <w:bookmarkStart w:id="5" w:name="_Toc146652600"/>
      <w:r>
        <w:t>Recovery</w:t>
      </w:r>
      <w:bookmarkEnd w:id="5"/>
      <w:r>
        <w:t xml:space="preserve"> </w:t>
      </w:r>
    </w:p>
    <w:p w14:paraId="5BDF4FD1" w14:textId="56C703E3" w:rsidR="00DC502A" w:rsidRPr="00DC502A" w:rsidRDefault="002E6044" w:rsidP="00B058DC">
      <w:pPr>
        <w:ind w:firstLine="432"/>
      </w:pPr>
      <w:r>
        <w:t>The recovery portion of the first version of Hydra is composed of two RRC3</w:t>
      </w:r>
      <w:r w:rsidR="00C86EF6">
        <w:t xml:space="preserve">s </w:t>
      </w:r>
      <w:r w:rsidR="009B31E1">
        <w:t xml:space="preserve">with separate power sources </w:t>
      </w:r>
      <w:r w:rsidR="00C86EF6">
        <w:t>that control</w:t>
      </w:r>
      <w:r w:rsidR="005800C8">
        <w:t xml:space="preserve"> the dual event recovery. </w:t>
      </w:r>
      <w:r w:rsidR="00F02468">
        <w:t>The presence of the second RRC3 is due to the</w:t>
      </w:r>
      <w:r w:rsidR="00EB0443">
        <w:t xml:space="preserve"> competitio</w:t>
      </w:r>
      <w:r w:rsidR="008528DA">
        <w:t>n</w:t>
      </w:r>
      <w:r w:rsidR="00F02468">
        <w:t xml:space="preserve"> </w:t>
      </w:r>
      <w:r w:rsidR="00FB0047">
        <w:t>redundancy requirement.</w:t>
      </w:r>
      <w:r w:rsidR="00CB013E">
        <w:t xml:space="preserve"> The two altimeters function</w:t>
      </w:r>
      <w:r w:rsidR="00854A21">
        <w:t xml:space="preserve"> </w:t>
      </w:r>
      <w:r w:rsidR="00CB013E">
        <w:t>completely independent</w:t>
      </w:r>
      <w:r w:rsidR="00854A21">
        <w:t xml:space="preserve"> from</w:t>
      </w:r>
      <w:r w:rsidR="00CB013E">
        <w:t xml:space="preserve"> one another</w:t>
      </w:r>
      <w:r w:rsidR="00B10167">
        <w:t>, and</w:t>
      </w:r>
      <w:r w:rsidR="00854A21">
        <w:t xml:space="preserve"> </w:t>
      </w:r>
      <w:r w:rsidR="00B10167">
        <w:t>i</w:t>
      </w:r>
      <w:r w:rsidR="00CB013E">
        <w:t xml:space="preserve">n case of </w:t>
      </w:r>
      <w:r w:rsidR="00854A21">
        <w:t xml:space="preserve">failure of the primary system, the backup </w:t>
      </w:r>
      <w:r w:rsidR="00996981">
        <w:t xml:space="preserve">system </w:t>
      </w:r>
      <w:r w:rsidR="004B62E8">
        <w:t xml:space="preserve">guarantees a safe recovery of the rocket. </w:t>
      </w:r>
    </w:p>
    <w:p w14:paraId="5F381B65" w14:textId="73CFF19E" w:rsidR="00ED3190" w:rsidRDefault="00ED3190">
      <w:pPr>
        <w:jc w:val="left"/>
      </w:pPr>
      <w:r>
        <w:br w:type="page"/>
      </w:r>
    </w:p>
    <w:p w14:paraId="01838201" w14:textId="4A49C0AA" w:rsidR="00EE7A31" w:rsidRDefault="007F2253" w:rsidP="00834ACB">
      <w:pPr>
        <w:pStyle w:val="Heading3"/>
      </w:pPr>
      <w:r>
        <w:lastRenderedPageBreak/>
        <w:t xml:space="preserve"> </w:t>
      </w:r>
      <w:bookmarkStart w:id="6" w:name="_Toc146652601"/>
      <w:r w:rsidR="00AC55B9">
        <w:t>Hardware Design</w:t>
      </w:r>
      <w:bookmarkEnd w:id="6"/>
    </w:p>
    <w:p w14:paraId="2F88B2F1" w14:textId="6542D3B8" w:rsidR="003A1764" w:rsidRDefault="003A1764" w:rsidP="00E40707">
      <w:pPr>
        <w:pStyle w:val="Heading4"/>
      </w:pPr>
      <w:bookmarkStart w:id="7" w:name="_Toc146652602"/>
      <w:r>
        <w:t>Board Layout</w:t>
      </w:r>
      <w:bookmarkEnd w:id="7"/>
    </w:p>
    <w:p w14:paraId="3D41A322" w14:textId="3F380233" w:rsidR="00EC37A4" w:rsidRDefault="003A1764" w:rsidP="002F3862">
      <w:pPr>
        <w:ind w:firstLine="576"/>
      </w:pPr>
      <w:r>
        <w:t>All Hydra boards intended for mounting within the avionics bay will follow a circular shape</w:t>
      </w:r>
      <w:r w:rsidR="00837396">
        <w:t xml:space="preserve">, </w:t>
      </w:r>
      <w:r w:rsidR="00D53D57">
        <w:t xml:space="preserve">140mm </w:t>
      </w:r>
      <w:r w:rsidR="00837396">
        <w:t xml:space="preserve">in </w:t>
      </w:r>
      <w:r w:rsidR="00D53D57">
        <w:t>diameter</w:t>
      </w:r>
      <w:r w:rsidR="00837396">
        <w:t xml:space="preserve">, with three </w:t>
      </w:r>
      <w:r w:rsidR="000E3983">
        <w:t>5.3</w:t>
      </w:r>
      <w:r w:rsidR="00D53D57">
        <w:t>mm</w:t>
      </w:r>
      <w:r w:rsidR="009C4177">
        <w:t xml:space="preserve"> mounting holes spread equally along a pattern of radius </w:t>
      </w:r>
      <w:r w:rsidR="00F17F3E">
        <w:t xml:space="preserve">of 60mm. The mounting holes are specifically located at </w:t>
      </w:r>
      <w:r w:rsidR="00CC1891" w:rsidRPr="00CC1891">
        <w:t>(0,</w:t>
      </w:r>
      <w:r w:rsidR="00CC1891">
        <w:t xml:space="preserve"> </w:t>
      </w:r>
      <w:r w:rsidR="00CC1891" w:rsidRPr="00CC1891">
        <w:t>2362.2mil), (-2045.729mil, -1181.1mil) and (2045.729mil, -1181.1mil)</w:t>
      </w:r>
      <w:r w:rsidR="00CC1891">
        <w:t xml:space="preserve"> on the circuit board</w:t>
      </w:r>
      <w:r w:rsidR="00CC1891" w:rsidRPr="00CC1891">
        <w:t>.</w:t>
      </w:r>
      <w:r w:rsidR="00CC1891">
        <w:t xml:space="preserve"> </w:t>
      </w:r>
      <w:r w:rsidR="0055796B">
        <w:t>Each</w:t>
      </w:r>
      <w:r w:rsidR="00CC1891">
        <w:t xml:space="preserve"> stackable board in the avionics bay </w:t>
      </w:r>
      <w:r w:rsidR="00EC37A4">
        <w:t>has</w:t>
      </w:r>
      <w:r w:rsidR="00CC1891">
        <w:t xml:space="preserve"> two </w:t>
      </w:r>
      <w:r w:rsidR="00EE78A1">
        <w:t>2x15-pin headers mounted</w:t>
      </w:r>
      <w:r w:rsidR="006F1703">
        <w:t xml:space="preserve"> with </w:t>
      </w:r>
      <w:r w:rsidR="00EC37A4">
        <w:t>the following Altium settings, assuming the center is at the true center of the board</w:t>
      </w:r>
      <w:r w:rsidR="003D2A73">
        <w:t xml:space="preserve"> (Figure 2)</w:t>
      </w:r>
      <w:r w:rsidR="006F1703">
        <w:t>.</w:t>
      </w:r>
      <w:r w:rsidR="0055796B">
        <w:t xml:space="preserve"> </w:t>
      </w:r>
      <w:r w:rsidR="003E2A93">
        <w:t>The right header u</w:t>
      </w:r>
      <w:r w:rsidR="00FE0A43">
        <w:t>ses the same values however the X value is positive (+50mm).</w:t>
      </w:r>
      <w:r w:rsidR="003406F5">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14:paraId="446539FC" w14:textId="46136CF8" w:rsidR="00EC37A4" w:rsidRDefault="004E7892" w:rsidP="004E7892">
      <w:pPr>
        <w:pStyle w:val="Caption"/>
        <w:jc w:val="center"/>
      </w:pPr>
      <w:r>
        <w:t xml:space="preserve">Figure </w:t>
      </w:r>
      <w:r>
        <w:fldChar w:fldCharType="begin"/>
      </w:r>
      <w:r>
        <w:instrText>SEQ Figure \* ARABIC</w:instrText>
      </w:r>
      <w:r>
        <w:fldChar w:fldCharType="separate"/>
      </w:r>
      <w:r w:rsidR="005E5691">
        <w:rPr>
          <w:noProof/>
        </w:rPr>
        <w:t>1</w:t>
      </w:r>
      <w:r>
        <w:fldChar w:fldCharType="end"/>
      </w:r>
      <w:r>
        <w:t xml:space="preserve">. </w:t>
      </w:r>
      <w:r w:rsidR="003E2A93">
        <w:t>Left h</w:t>
      </w:r>
      <w:r>
        <w:t>eader Location in Altium</w:t>
      </w:r>
    </w:p>
    <w:p w14:paraId="2B2BBC7F" w14:textId="12904E94" w:rsidR="00921C71" w:rsidRDefault="0055796B" w:rsidP="002F3862">
      <w:pPr>
        <w:ind w:firstLine="576"/>
      </w:pPr>
      <w:r>
        <w:t>Finally, a pass through cutout is included at the rear section of the boar</w:t>
      </w:r>
      <w:r w:rsidR="001D6496">
        <w:t xml:space="preserve">d as a 15mm circular cutout, tangent to the board’s outline, and along the vertical axis in </w:t>
      </w:r>
      <w:r w:rsidR="00D5770D">
        <w:t>Figure 3</w:t>
      </w:r>
      <w:r w:rsidR="001D6496">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636571FA" w:rsidR="00921C71" w:rsidRPr="00B11234" w:rsidRDefault="00921C71" w:rsidP="00B11234">
      <w:pPr>
        <w:pStyle w:val="Caption"/>
        <w:jc w:val="center"/>
      </w:pPr>
      <w:r>
        <w:t xml:space="preserve">Figure </w:t>
      </w:r>
      <w:r>
        <w:fldChar w:fldCharType="begin"/>
      </w:r>
      <w:r>
        <w:instrText>SEQ Figure \* ARABIC</w:instrText>
      </w:r>
      <w:r>
        <w:fldChar w:fldCharType="separate"/>
      </w:r>
      <w:r w:rsidR="005E5691">
        <w:rPr>
          <w:noProof/>
        </w:rPr>
        <w:t>2</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E40707">
      <w:pPr>
        <w:pStyle w:val="Heading4"/>
        <w:spacing w:after="240"/>
      </w:pPr>
      <w:bookmarkStart w:id="8" w:name="_Toc146652603"/>
      <w:r>
        <w:lastRenderedPageBreak/>
        <w:t>Inter-board Connections</w:t>
      </w:r>
      <w:bookmarkEnd w:id="8"/>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537"/>
              <w:gridCol w:w="2297"/>
              <w:gridCol w:w="1615"/>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9"/>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9"/>
                  <w:r>
                    <w:rPr>
                      <w:rStyle w:val="CommentReference"/>
                    </w:rPr>
                    <w:commentReference w:id="9"/>
                  </w:r>
                </w:p>
              </w:tc>
            </w:tr>
          </w:tbl>
          <w:p w14:paraId="32875E3C" w14:textId="77777777" w:rsidR="001E4F1E" w:rsidRDefault="001E4F1E">
            <w:pPr>
              <w:jc w:val="center"/>
            </w:pPr>
          </w:p>
        </w:tc>
      </w:tr>
    </w:tbl>
    <w:p w14:paraId="6E8AA970" w14:textId="77777777" w:rsidR="001E4F1E" w:rsidRDefault="001E4F1E" w:rsidP="001E4F1E"/>
    <w:p w14:paraId="5893122A" w14:textId="4A8F73D8" w:rsidR="001E4F1E" w:rsidRPr="002B7098" w:rsidRDefault="001E4F1E" w:rsidP="00213A0F">
      <w:pPr>
        <w:spacing w:after="240"/>
        <w:ind w:firstLine="720"/>
      </w:pPr>
      <w:r>
        <w:t xml:space="preserve">The left header transmits all power and data signals for the avionics stack whereas the right header is mostly free for future upgradeability. </w:t>
      </w:r>
      <w:r w:rsidR="00254CC9">
        <w:t xml:space="preserve">The data buses </w:t>
      </w:r>
      <w:r w:rsidR="008C3C3A">
        <w:t xml:space="preserve">on the left header are segregated by ground </w:t>
      </w:r>
      <w:r w:rsidR="00213A0F">
        <w:t>pins</w:t>
      </w:r>
      <w:r w:rsidR="008C3C3A">
        <w:t xml:space="preserve"> to prevent crosstalk due to the proximity of these data lines.</w:t>
      </w:r>
    </w:p>
    <w:p w14:paraId="630BD199" w14:textId="71334F09" w:rsidR="001E4F1E" w:rsidRPr="00E40707" w:rsidRDefault="001E4F1E" w:rsidP="00213A0F">
      <w:pPr>
        <w:ind w:firstLine="720"/>
        <w:jc w:val="left"/>
        <w:rPr>
          <w:b/>
          <w:bCs/>
        </w:rPr>
      </w:pPr>
      <w: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2631187E" w14:textId="04F38722" w:rsidR="00274476" w:rsidRDefault="00274476" w:rsidP="00274476">
      <w:pPr>
        <w:jc w:val="left"/>
      </w:pPr>
      <w:r>
        <w:br w:type="page"/>
      </w:r>
    </w:p>
    <w:p w14:paraId="668BCDEB" w14:textId="521BCC3B" w:rsidR="00274476" w:rsidRDefault="008F4B56" w:rsidP="00DC5D46">
      <w:pPr>
        <w:pStyle w:val="Heading3"/>
      </w:pPr>
      <w:bookmarkStart w:id="10" w:name="_Toc146652604"/>
      <w:r>
        <w:lastRenderedPageBreak/>
        <w:t xml:space="preserve">Hydra V1 </w:t>
      </w:r>
      <w:r w:rsidR="00274476">
        <w:t>Board</w:t>
      </w:r>
      <w:r>
        <w:t>s</w:t>
      </w:r>
      <w:bookmarkEnd w:id="10"/>
    </w:p>
    <w:p w14:paraId="5CF994B6" w14:textId="33A8504D" w:rsidR="00A178B0" w:rsidRDefault="00A178B0" w:rsidP="00E21E84">
      <w:pPr>
        <w:keepNext/>
        <w:jc w:val="center"/>
      </w:pPr>
      <w:r>
        <w:rPr>
          <w:noProof/>
        </w:rPr>
        <w:drawing>
          <wp:inline distT="0" distB="0" distL="0" distR="0" wp14:anchorId="7A6628B7" wp14:editId="7C42EAB8">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43D923E5">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47A37928" w:rsidR="00A178B0" w:rsidRPr="00A178B0" w:rsidRDefault="00A178B0" w:rsidP="00A178B0">
      <w:pPr>
        <w:pStyle w:val="Caption"/>
        <w:jc w:val="center"/>
      </w:pPr>
      <w:r>
        <w:t xml:space="preserve">Figure </w:t>
      </w:r>
      <w:r>
        <w:fldChar w:fldCharType="begin"/>
      </w:r>
      <w:r>
        <w:instrText>SEQ Figure \* ARABIC</w:instrText>
      </w:r>
      <w:r>
        <w:fldChar w:fldCharType="separate"/>
      </w:r>
      <w:r w:rsidR="005E5691">
        <w:rPr>
          <w:noProof/>
        </w:rPr>
        <w:t>3</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841FEA">
      <w:pPr>
        <w:pStyle w:val="Heading4"/>
      </w:pPr>
      <w:bookmarkStart w:id="11" w:name="_Toc146652605"/>
      <w:r>
        <w:t xml:space="preserve">Recovery </w:t>
      </w:r>
      <w:r w:rsidRPr="007F2253">
        <w:t>Board</w:t>
      </w:r>
      <w:bookmarkEnd w:id="11"/>
      <w:r>
        <w:t xml:space="preserve"> </w:t>
      </w:r>
    </w:p>
    <w:p w14:paraId="30630304" w14:textId="77777777" w:rsidR="00274476" w:rsidRDefault="00274476" w:rsidP="00274476">
      <w:r>
        <w:tab/>
        <w:t>Hydra V1 does not contain any flight-critical functionality. Therefore, this board functions independently and serves solely to house two RRC3s alongside individual power sources (9V batteries) for each and the SBG’s GPS antenna. The Rocktopus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Pr>
          <w:vertAlign w:val="subscript"/>
        </w:rPr>
        <w:t>2</w:t>
      </w:r>
      <w:r>
        <w:t xml:space="preserve">-based deployment charges) so four independent sets of wires are required (8 total). </w:t>
      </w:r>
    </w:p>
    <w:p w14:paraId="61777084" w14:textId="77777777" w:rsidR="00274476" w:rsidRDefault="00274476" w:rsidP="00274476">
      <w:r>
        <w:tab/>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841FEA">
      <w:pPr>
        <w:pStyle w:val="Heading4"/>
      </w:pPr>
      <w:bookmarkStart w:id="12" w:name="_Toc146652606"/>
      <w:r>
        <w:t>Communication Board</w:t>
      </w:r>
      <w:bookmarkEnd w:id="12"/>
      <w:r>
        <w:t xml:space="preserve"> </w:t>
      </w:r>
    </w:p>
    <w:p w14:paraId="14203660" w14:textId="77777777" w:rsidR="00274476" w:rsidRDefault="00274476" w:rsidP="00274476">
      <w:r>
        <w:tab/>
        <w:t xml:space="preserve">The Hydra V1 communication board serves to provide a mounting point for the RFD900 radio as well as the Featherlight backup GPS tracker. The RFD900 radio receives power and UART from the header </w:t>
      </w:r>
      <w: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841FEA">
      <w:pPr>
        <w:pStyle w:val="Heading4"/>
      </w:pPr>
      <w:bookmarkStart w:id="13" w:name="_Toc146652607"/>
      <w:r>
        <w:t>Logic Board</w:t>
      </w:r>
      <w:bookmarkEnd w:id="13"/>
      <w:r>
        <w:t xml:space="preserve"> </w:t>
      </w:r>
    </w:p>
    <w:p w14:paraId="5A4EFBFE" w14:textId="77777777" w:rsidR="00274476" w:rsidRDefault="00274476" w:rsidP="00274476">
      <w:r>
        <w:tab/>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t>In addition to the electrical hardware, this board provides a mounting point for the SBG that must be at its center to ensure accurate attitude data is collected.</w:t>
      </w:r>
    </w:p>
    <w:p w14:paraId="09F14471" w14:textId="77777777" w:rsidR="00274476" w:rsidRDefault="00274476" w:rsidP="00841FEA">
      <w:pPr>
        <w:pStyle w:val="Heading4"/>
      </w:pPr>
      <w:bookmarkStart w:id="14" w:name="_Toc146652608"/>
      <w:r>
        <w:t>Power Board</w:t>
      </w:r>
      <w:bookmarkEnd w:id="14"/>
      <w:r>
        <w:t xml:space="preserve"> </w:t>
      </w:r>
    </w:p>
    <w:p w14:paraId="03263B25" w14:textId="6DC82E62" w:rsidR="00274476" w:rsidRDefault="00274476" w:rsidP="00274476">
      <w:r>
        <w:tab/>
        <w:t>This board contains two switching regulators providing the other boards with a 5V and 3.3V rail from the integrated avionics battery.</w:t>
      </w:r>
      <w:r w:rsidR="001B7C17">
        <w:t xml:space="preserve"> </w:t>
      </w:r>
      <w:r w:rsidR="001B7C17" w:rsidRPr="001B7C17">
        <w:t>Current version includes reverse polarity protection as well as thermal and overcurrent protection.</w:t>
      </w:r>
    </w:p>
    <w:p w14:paraId="6CB79FC1" w14:textId="77777777" w:rsidR="00274476" w:rsidRDefault="00274476" w:rsidP="00841FEA">
      <w:pPr>
        <w:pStyle w:val="Heading3"/>
      </w:pPr>
      <w:bookmarkStart w:id="15" w:name="_Toc146652609"/>
      <w:r>
        <w:t>Board Hardware Requirements</w:t>
      </w:r>
      <w:bookmarkEnd w:id="15"/>
    </w:p>
    <w:p w14:paraId="5B789A7D" w14:textId="77777777" w:rsidR="00274476" w:rsidRDefault="00274476" w:rsidP="00841FEA">
      <w:pPr>
        <w:pStyle w:val="Heading4"/>
      </w:pPr>
      <w:bookmarkStart w:id="16" w:name="_Toc146652610"/>
      <w:r>
        <w:t>Recovery Board</w:t>
      </w:r>
      <w:bookmarkEnd w:id="16"/>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ListParagraph"/>
        <w:numPr>
          <w:ilvl w:val="0"/>
          <w:numId w:val="14"/>
        </w:numPr>
      </w:pPr>
      <w:r>
        <w:t xml:space="preserve">2 RRC3 footprints to transfer I/O from RRC3 wire-to-board connectors to locking connectors on the recovery board </w:t>
      </w:r>
    </w:p>
    <w:p w14:paraId="5DD4D43F" w14:textId="77777777" w:rsidR="00274476" w:rsidRDefault="00274476" w:rsidP="00274476">
      <w:pPr>
        <w:pStyle w:val="ListParagraph"/>
        <w:numPr>
          <w:ilvl w:val="0"/>
          <w:numId w:val="14"/>
        </w:numPr>
      </w:pPr>
      <w:r>
        <w:t>Safety disconnect switches</w:t>
      </w:r>
    </w:p>
    <w:p w14:paraId="48DF547F" w14:textId="77777777" w:rsidR="00274476" w:rsidRDefault="00274476" w:rsidP="00274476">
      <w:pPr>
        <w:pStyle w:val="ListParagraph"/>
        <w:numPr>
          <w:ilvl w:val="0"/>
          <w:numId w:val="14"/>
        </w:numPr>
      </w:pPr>
      <w:r>
        <w:t>Cutout in center to provide clearance for SBG</w:t>
      </w:r>
    </w:p>
    <w:p w14:paraId="3AB95D49" w14:textId="77777777" w:rsidR="00274476" w:rsidRDefault="00274476" w:rsidP="00274476">
      <w:pPr>
        <w:pStyle w:val="ListParagraph"/>
        <w:numPr>
          <w:ilvl w:val="0"/>
          <w:numId w:val="14"/>
        </w:numPr>
      </w:pPr>
      <w:r>
        <w:t>Passthrough for RF cables throughout stack</w:t>
      </w:r>
    </w:p>
    <w:p w14:paraId="743C887E" w14:textId="77777777" w:rsidR="00274476" w:rsidRPr="002913B4" w:rsidRDefault="00274476" w:rsidP="00274476">
      <w:pPr>
        <w:pStyle w:val="ListParagraph"/>
        <w:numPr>
          <w:ilvl w:val="0"/>
          <w:numId w:val="14"/>
        </w:numPr>
      </w:pPr>
      <w:r>
        <w:t xml:space="preserve">Two 2x15-pin headers </w:t>
      </w:r>
    </w:p>
    <w:p w14:paraId="514D34D8" w14:textId="77777777" w:rsidR="00274476" w:rsidRDefault="00274476" w:rsidP="00841FEA">
      <w:pPr>
        <w:pStyle w:val="Heading4"/>
      </w:pPr>
      <w:bookmarkStart w:id="17" w:name="_Toc146652611"/>
      <w:r>
        <w:t>Communication Board</w:t>
      </w:r>
      <w:bookmarkEnd w:id="17"/>
    </w:p>
    <w:p w14:paraId="19F1320A" w14:textId="77777777" w:rsidR="00274476" w:rsidRDefault="00274476" w:rsidP="00274476">
      <w:r>
        <w:t>Used to mount RFD900 and Featherlight GPS tracker.</w:t>
      </w:r>
    </w:p>
    <w:p w14:paraId="55196EDE" w14:textId="77777777" w:rsidR="00274476" w:rsidRDefault="00274476" w:rsidP="00274476">
      <w:pPr>
        <w:pStyle w:val="ListParagraph"/>
        <w:numPr>
          <w:ilvl w:val="0"/>
          <w:numId w:val="15"/>
        </w:numPr>
      </w:pPr>
      <w:r>
        <w:t>RFD900 footprint</w:t>
      </w:r>
    </w:p>
    <w:p w14:paraId="4BBF0E31" w14:textId="77777777" w:rsidR="00274476" w:rsidRDefault="00274476" w:rsidP="00274476">
      <w:pPr>
        <w:pStyle w:val="ListParagraph"/>
        <w:numPr>
          <w:ilvl w:val="1"/>
          <w:numId w:val="15"/>
        </w:numPr>
      </w:pPr>
      <w:r>
        <w:t>UART and power traces</w:t>
      </w:r>
    </w:p>
    <w:p w14:paraId="7B905BF1" w14:textId="77777777" w:rsidR="00274476" w:rsidRDefault="00274476" w:rsidP="00274476">
      <w:pPr>
        <w:pStyle w:val="ListParagraph"/>
        <w:numPr>
          <w:ilvl w:val="0"/>
          <w:numId w:val="15"/>
        </w:numPr>
      </w:pPr>
      <w:r>
        <w:t>Featherlight tracker footprint</w:t>
      </w:r>
    </w:p>
    <w:p w14:paraId="6C242D33" w14:textId="77777777" w:rsidR="00274476" w:rsidRDefault="00274476" w:rsidP="00274476">
      <w:pPr>
        <w:pStyle w:val="ListParagraph"/>
        <w:numPr>
          <w:ilvl w:val="1"/>
          <w:numId w:val="15"/>
        </w:numPr>
      </w:pPr>
      <w:r>
        <w:t>Independent battery so no traces needed whatsoever</w:t>
      </w:r>
    </w:p>
    <w:p w14:paraId="42E6F916" w14:textId="77777777" w:rsidR="00274476" w:rsidRDefault="00274476" w:rsidP="00274476">
      <w:pPr>
        <w:pStyle w:val="ListParagraph"/>
        <w:numPr>
          <w:ilvl w:val="0"/>
          <w:numId w:val="15"/>
        </w:numPr>
      </w:pPr>
      <w:r>
        <w:t>Passthrough for RF cables throughout stack</w:t>
      </w:r>
    </w:p>
    <w:p w14:paraId="31EE88B3" w14:textId="77777777" w:rsidR="00274476" w:rsidRPr="001D2096" w:rsidRDefault="00274476" w:rsidP="00274476">
      <w:pPr>
        <w:pStyle w:val="ListParagraph"/>
        <w:numPr>
          <w:ilvl w:val="0"/>
          <w:numId w:val="15"/>
        </w:numPr>
      </w:pPr>
      <w:r>
        <w:t xml:space="preserve">Two 2x15-pin headers </w:t>
      </w:r>
    </w:p>
    <w:p w14:paraId="26FF0E59" w14:textId="77777777" w:rsidR="00274476" w:rsidRPr="00220857" w:rsidRDefault="00274476" w:rsidP="00841FEA">
      <w:pPr>
        <w:pStyle w:val="Heading4"/>
      </w:pPr>
      <w:bookmarkStart w:id="18" w:name="_Toc146652612"/>
      <w:r>
        <w:t>Logic Board</w:t>
      </w:r>
      <w:bookmarkEnd w:id="18"/>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ListParagraph"/>
        <w:numPr>
          <w:ilvl w:val="0"/>
          <w:numId w:val="9"/>
        </w:numPr>
      </w:pPr>
      <w:r>
        <w:t>Micro SD card holder</w:t>
      </w:r>
    </w:p>
    <w:p w14:paraId="5D80D24B" w14:textId="77777777" w:rsidR="00274476" w:rsidRDefault="00274476" w:rsidP="00274476">
      <w:pPr>
        <w:pStyle w:val="ListParagraph"/>
        <w:numPr>
          <w:ilvl w:val="0"/>
          <w:numId w:val="9"/>
        </w:numPr>
      </w:pPr>
      <w:r>
        <w:t>1 external crystal 32KHz</w:t>
      </w:r>
    </w:p>
    <w:p w14:paraId="321078D7" w14:textId="77777777" w:rsidR="00274476" w:rsidRDefault="00274476" w:rsidP="00274476">
      <w:pPr>
        <w:pStyle w:val="ListParagraph"/>
        <w:numPr>
          <w:ilvl w:val="0"/>
          <w:numId w:val="9"/>
        </w:numPr>
      </w:pPr>
      <w:r>
        <w:t xml:space="preserve">1 external crystal 8MHz </w:t>
      </w:r>
    </w:p>
    <w:p w14:paraId="3CF891AB" w14:textId="77777777" w:rsidR="00274476" w:rsidRDefault="00274476" w:rsidP="00274476">
      <w:pPr>
        <w:pStyle w:val="ListParagraph"/>
        <w:numPr>
          <w:ilvl w:val="0"/>
          <w:numId w:val="9"/>
        </w:numPr>
      </w:pPr>
      <w:r>
        <w:lastRenderedPageBreak/>
        <w:t xml:space="preserve">Microcontroller </w:t>
      </w:r>
      <w:r w:rsidRPr="07B60D19">
        <w:t>ATSAME51J18A</w:t>
      </w:r>
    </w:p>
    <w:p w14:paraId="26F9247D" w14:textId="77777777" w:rsidR="00274476" w:rsidRDefault="00274476" w:rsidP="00274476">
      <w:pPr>
        <w:pStyle w:val="ListParagraph"/>
        <w:numPr>
          <w:ilvl w:val="0"/>
          <w:numId w:val="9"/>
        </w:numPr>
      </w:pPr>
      <w:r>
        <w:t>SBG mounting point</w:t>
      </w:r>
    </w:p>
    <w:p w14:paraId="3EF9A14F" w14:textId="77777777" w:rsidR="00274476" w:rsidRDefault="00274476" w:rsidP="00274476">
      <w:pPr>
        <w:pStyle w:val="ListParagraph"/>
        <w:numPr>
          <w:ilvl w:val="0"/>
          <w:numId w:val="9"/>
        </w:numPr>
      </w:pPr>
      <w:r>
        <w:t xml:space="preserve">UART link to SBG </w:t>
      </w:r>
    </w:p>
    <w:p w14:paraId="09AE1BA2" w14:textId="77777777" w:rsidR="00274476" w:rsidRDefault="00274476" w:rsidP="00274476">
      <w:pPr>
        <w:pStyle w:val="ListParagraph"/>
        <w:numPr>
          <w:ilvl w:val="1"/>
          <w:numId w:val="9"/>
        </w:numPr>
      </w:pPr>
      <w:r>
        <w:t>CMOS-TTL to UART adapter</w:t>
      </w:r>
    </w:p>
    <w:p w14:paraId="7766D7B6" w14:textId="77777777" w:rsidR="00274476" w:rsidRPr="002408E0" w:rsidRDefault="00274476" w:rsidP="00274476">
      <w:pPr>
        <w:pStyle w:val="ListParagraph"/>
        <w:numPr>
          <w:ilvl w:val="0"/>
          <w:numId w:val="9"/>
        </w:numPr>
      </w:pPr>
      <w:r>
        <w:t>LEDs:</w:t>
      </w:r>
    </w:p>
    <w:p w14:paraId="3F6E545B" w14:textId="77777777" w:rsidR="00274476" w:rsidRDefault="00274476" w:rsidP="00274476">
      <w:pPr>
        <w:pStyle w:val="ListParagraph"/>
        <w:numPr>
          <w:ilvl w:val="1"/>
          <w:numId w:val="9"/>
        </w:numPr>
        <w:rPr>
          <w:b/>
          <w:bCs/>
        </w:rPr>
      </w:pPr>
      <w:r w:rsidRPr="093C589E">
        <w:rPr>
          <w:lang w:val="en-CA"/>
        </w:rPr>
        <w:t>Green: connected to power</w:t>
      </w:r>
    </w:p>
    <w:p w14:paraId="06A70EFD" w14:textId="77777777" w:rsidR="00274476" w:rsidRDefault="00274476" w:rsidP="00274476">
      <w:pPr>
        <w:pStyle w:val="ListParagraph"/>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ListParagraph"/>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ListParagraph"/>
        <w:numPr>
          <w:ilvl w:val="0"/>
          <w:numId w:val="9"/>
        </w:numPr>
        <w:spacing w:after="160" w:line="259" w:lineRule="auto"/>
        <w:rPr>
          <w:b/>
          <w:bCs/>
          <w:lang w:val="en-CA"/>
        </w:rPr>
      </w:pPr>
      <w:r w:rsidRPr="6A5908A8">
        <w:rPr>
          <w:lang w:val="en-CA"/>
        </w:rPr>
        <w:t>SWD debugging port (</w:t>
      </w:r>
      <w:hyperlink r:id="rId21" w:history="1">
        <w:r w:rsidRPr="00AC177D">
          <w:rPr>
            <w:rStyle w:val="Hyperlink"/>
            <w:lang w:val="en-CA"/>
          </w:rPr>
          <w:t>https://www.segger.com/products/debug-probes/j-link/models/j-link-edu-mini/</w:t>
        </w:r>
      </w:hyperlink>
      <w:r w:rsidRPr="6A5908A8">
        <w:rPr>
          <w:lang w:val="en-CA"/>
        </w:rPr>
        <w:t>)</w:t>
      </w:r>
    </w:p>
    <w:p w14:paraId="61C0D636" w14:textId="77777777" w:rsidR="00274476" w:rsidRDefault="00274476" w:rsidP="00274476">
      <w:pPr>
        <w:pStyle w:val="ListParagraph"/>
        <w:numPr>
          <w:ilvl w:val="0"/>
          <w:numId w:val="9"/>
        </w:numPr>
      </w:pPr>
      <w:r>
        <w:t xml:space="preserve">Two 2x15-pin headers </w:t>
      </w:r>
    </w:p>
    <w:p w14:paraId="3DE6BDD8" w14:textId="77777777" w:rsidR="00274476" w:rsidRDefault="00274476" w:rsidP="00274476">
      <w:pPr>
        <w:pStyle w:val="ListParagraph"/>
        <w:numPr>
          <w:ilvl w:val="1"/>
          <w:numId w:val="9"/>
        </w:numPr>
      </w:pPr>
      <w:r>
        <w:t xml:space="preserve">UART link for RFD900 </w:t>
      </w:r>
    </w:p>
    <w:p w14:paraId="580DD458" w14:textId="77777777" w:rsidR="00274476" w:rsidRDefault="00274476" w:rsidP="00274476">
      <w:pPr>
        <w:pStyle w:val="ListParagraph"/>
        <w:numPr>
          <w:ilvl w:val="1"/>
          <w:numId w:val="9"/>
        </w:numPr>
      </w:pPr>
      <w:r>
        <w:t>CAN link for future avionics boards</w:t>
      </w:r>
    </w:p>
    <w:p w14:paraId="25981BBF" w14:textId="77777777" w:rsidR="00274476" w:rsidRDefault="00274476" w:rsidP="00274476">
      <w:pPr>
        <w:pStyle w:val="ListParagraph"/>
        <w:numPr>
          <w:ilvl w:val="1"/>
          <w:numId w:val="9"/>
        </w:numPr>
      </w:pPr>
      <w:r>
        <w:t>I2C link for future avionics boards</w:t>
      </w:r>
    </w:p>
    <w:p w14:paraId="576D37D1" w14:textId="77777777" w:rsidR="00274476" w:rsidRPr="007D752D" w:rsidRDefault="00274476" w:rsidP="00274476">
      <w:pPr>
        <w:pStyle w:val="ListParagraph"/>
        <w:numPr>
          <w:ilvl w:val="1"/>
          <w:numId w:val="9"/>
        </w:numPr>
      </w:pPr>
      <w:commentRangeStart w:id="19"/>
      <w:r>
        <w:t>SPI link for future avionics boards?</w:t>
      </w:r>
      <w:commentRangeEnd w:id="19"/>
      <w:r>
        <w:rPr>
          <w:rStyle w:val="CommentReference"/>
        </w:rPr>
        <w:commentReference w:id="19"/>
      </w:r>
    </w:p>
    <w:p w14:paraId="14032711" w14:textId="77777777" w:rsidR="00274476" w:rsidRDefault="00274476" w:rsidP="00841FEA">
      <w:pPr>
        <w:pStyle w:val="Heading4"/>
        <w:rPr>
          <w:lang w:val="en-CA"/>
        </w:rPr>
      </w:pPr>
      <w:bookmarkStart w:id="20" w:name="_Toc146652613"/>
      <w:r>
        <w:rPr>
          <w:lang w:val="en-CA"/>
        </w:rPr>
        <w:t>Power Board</w:t>
      </w:r>
      <w:bookmarkEnd w:id="20"/>
    </w:p>
    <w:p w14:paraId="57FE7E5B" w14:textId="77777777" w:rsidR="00274476" w:rsidRDefault="00274476" w:rsidP="00274476">
      <w:r>
        <w:t>Used to step down battery voltage to 5V and 3.3V rails.</w:t>
      </w:r>
    </w:p>
    <w:p w14:paraId="59425853" w14:textId="77777777" w:rsidR="00274476" w:rsidRDefault="00274476" w:rsidP="00274476">
      <w:pPr>
        <w:pStyle w:val="ListParagraph"/>
        <w:numPr>
          <w:ilvl w:val="0"/>
          <w:numId w:val="16"/>
        </w:numPr>
      </w:pPr>
      <w:r>
        <w:t>5V regulator</w:t>
      </w:r>
    </w:p>
    <w:p w14:paraId="61435E3D" w14:textId="77777777" w:rsidR="00274476" w:rsidRDefault="00274476" w:rsidP="00274476">
      <w:pPr>
        <w:pStyle w:val="ListParagraph"/>
        <w:numPr>
          <w:ilvl w:val="0"/>
          <w:numId w:val="16"/>
        </w:numPr>
      </w:pPr>
      <w:r>
        <w:t>3.3V regulator</w:t>
      </w:r>
    </w:p>
    <w:p w14:paraId="70832E30" w14:textId="77777777" w:rsidR="00274476" w:rsidRDefault="00274476" w:rsidP="00274476">
      <w:pPr>
        <w:pStyle w:val="ListParagraph"/>
        <w:numPr>
          <w:ilvl w:val="0"/>
          <w:numId w:val="16"/>
        </w:numPr>
      </w:pPr>
      <w:r>
        <w:t>LEDs to indicate operational state of each power rail</w:t>
      </w:r>
    </w:p>
    <w:p w14:paraId="738FD415" w14:textId="77777777" w:rsidR="00274476" w:rsidRDefault="00274476" w:rsidP="00274476">
      <w:pPr>
        <w:pStyle w:val="ListParagraph"/>
        <w:numPr>
          <w:ilvl w:val="0"/>
          <w:numId w:val="16"/>
        </w:numPr>
      </w:pPr>
      <w:r>
        <w:t>Battery connector</w:t>
      </w:r>
    </w:p>
    <w:p w14:paraId="6FC81227" w14:textId="77777777" w:rsidR="00274476" w:rsidRDefault="00274476" w:rsidP="00274476">
      <w:pPr>
        <w:pStyle w:val="ListParagraph"/>
        <w:numPr>
          <w:ilvl w:val="0"/>
          <w:numId w:val="16"/>
        </w:numPr>
      </w:pPr>
      <w:r>
        <w:t>Safety power-disconnect switch</w:t>
      </w:r>
    </w:p>
    <w:p w14:paraId="696D4AFE" w14:textId="2BE8A643" w:rsidR="00841FEA" w:rsidRDefault="00274476" w:rsidP="00274476">
      <w:pPr>
        <w:pStyle w:val="ListParagraph"/>
        <w:numPr>
          <w:ilvl w:val="0"/>
          <w:numId w:val="16"/>
        </w:numPr>
      </w:pPr>
      <w:r>
        <w:t xml:space="preserve">Two 2x15-pin headers </w:t>
      </w:r>
    </w:p>
    <w:p w14:paraId="173F24EB" w14:textId="77777777" w:rsidR="00841FEA" w:rsidRDefault="00841FEA">
      <w:pPr>
        <w:jc w:val="left"/>
      </w:pPr>
      <w:r>
        <w:br w:type="page"/>
      </w:r>
    </w:p>
    <w:p w14:paraId="5C155246" w14:textId="10BFB8FC" w:rsidR="00FB1BAB" w:rsidRPr="00FB1BAB" w:rsidRDefault="00315B4B" w:rsidP="00FB1BAB">
      <w:pPr>
        <w:pStyle w:val="Heading2"/>
      </w:pPr>
      <w:bookmarkStart w:id="21" w:name="_Toc146652614"/>
      <w:r>
        <w:lastRenderedPageBreak/>
        <w:t>Hydra V2</w:t>
      </w:r>
    </w:p>
    <w:p w14:paraId="35E1FFC1" w14:textId="77777777" w:rsidR="000F670E" w:rsidRDefault="000F670E" w:rsidP="000F670E">
      <w:pPr>
        <w:pStyle w:val="Heading3"/>
      </w:pPr>
      <w:r>
        <w:t>System Behaviour</w:t>
      </w:r>
    </w:p>
    <w:p w14:paraId="40E095D2" w14:textId="77777777" w:rsidR="000F670E" w:rsidRDefault="000F670E" w:rsidP="000F670E">
      <w:pPr>
        <w:pStyle w:val="Heading4"/>
        <w:spacing w:after="240"/>
      </w:pPr>
      <w:r>
        <w:t>Arming</w:t>
      </w:r>
    </w:p>
    <w:p w14:paraId="5508809E" w14:textId="1D56B97B" w:rsidR="000F670E" w:rsidRPr="000F670E" w:rsidRDefault="008A568D" w:rsidP="000F670E">
      <w:r>
        <w:t>The arming system is identical to Hydra V1 (see Section 2.1.1.1)</w:t>
      </w:r>
      <w:r w:rsidR="00865183">
        <w:t xml:space="preserve"> and uses two arming rods: one for power and another for pyrotechnics. The power safety interacts with the power board and </w:t>
      </w:r>
      <w:r w:rsidR="007E338A">
        <w:t xml:space="preserve">mechanically </w:t>
      </w:r>
      <w:r w:rsidR="00865183">
        <w:t>disconnects battery power from the avionics system whereas the pyrotechnics safety rod interacts with the recovery board and mechanically disconnects power from the pyrotechnics channels.</w:t>
      </w:r>
    </w:p>
    <w:p w14:paraId="2E8D20DE" w14:textId="77777777" w:rsidR="007E338A" w:rsidRDefault="000F670E" w:rsidP="007E338A">
      <w:pPr>
        <w:pStyle w:val="Heading4"/>
        <w:spacing w:after="240"/>
      </w:pPr>
      <w:r>
        <w:t>Recovery</w:t>
      </w:r>
    </w:p>
    <w:p w14:paraId="5BDB45F7" w14:textId="77777777" w:rsidR="00695B0B" w:rsidRDefault="007E338A" w:rsidP="007E338A">
      <w:r>
        <w:t xml:space="preserve">Hydra </w:t>
      </w:r>
      <w:r w:rsidR="00CA27F9">
        <w:t xml:space="preserve">V2 uses SRAD and COTS recovery systems in parallel for redundancy. The SRAD system is in the form of the recovery board which also houses a RRC3 to use as its COTS backup. </w:t>
      </w:r>
    </w:p>
    <w:p w14:paraId="5FEE7FC9" w14:textId="77777777" w:rsidR="00695B0B" w:rsidRDefault="00695B0B">
      <w:pPr>
        <w:jc w:val="left"/>
      </w:pPr>
      <w:r>
        <w:br w:type="page"/>
      </w:r>
    </w:p>
    <w:p w14:paraId="4D62FF90" w14:textId="77777777" w:rsidR="000C32B4" w:rsidRDefault="00695B0B" w:rsidP="00695B0B">
      <w:pPr>
        <w:pStyle w:val="Heading3"/>
      </w:pPr>
      <w:r>
        <w:lastRenderedPageBreak/>
        <w:t>Hardware Design</w:t>
      </w:r>
    </w:p>
    <w:p w14:paraId="17EC7949" w14:textId="3F182641" w:rsidR="00D204CD" w:rsidRDefault="00D204CD" w:rsidP="00D204CD">
      <w:pPr>
        <w:ind w:firstLine="720"/>
        <w:jc w:val="left"/>
        <w:rPr>
          <w:b/>
          <w:bCs/>
        </w:rPr>
      </w:pPr>
      <w:r>
        <w:t>Hardware design is highly similar to V1 and was not documented since so few people worked on the boards that there was no need.</w:t>
      </w:r>
      <w:r>
        <w:br w:type="page"/>
      </w:r>
    </w:p>
    <w:p w14:paraId="445D0C5B" w14:textId="77777777" w:rsidR="002B2C5C" w:rsidRDefault="000C32B4" w:rsidP="00695B0B">
      <w:pPr>
        <w:pStyle w:val="Heading3"/>
      </w:pPr>
      <w:r>
        <w:lastRenderedPageBreak/>
        <w:t>Hydra V2 Boards</w:t>
      </w:r>
    </w:p>
    <w:p w14:paraId="34492AED" w14:textId="77777777" w:rsidR="002B2C5C" w:rsidRDefault="002B2C5C" w:rsidP="002B2C5C">
      <w:pPr>
        <w:keepNext/>
        <w:jc w:val="center"/>
      </w:pPr>
      <w:r>
        <w:rPr>
          <w:noProof/>
        </w:rPr>
        <w:drawing>
          <wp:inline distT="0" distB="0" distL="0" distR="0" wp14:anchorId="033E1F3F" wp14:editId="6F9BB770">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4648BD87">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7600A1A8" w14:textId="77777777" w:rsidR="002B2C5C" w:rsidRPr="00A178B0" w:rsidRDefault="002B2C5C" w:rsidP="002B2C5C">
      <w:pPr>
        <w:pStyle w:val="Caption"/>
        <w:jc w:val="center"/>
      </w:pPr>
      <w:r>
        <w:t xml:space="preserve">Figure </w:t>
      </w:r>
      <w:r>
        <w:fldChar w:fldCharType="begin"/>
      </w:r>
      <w:r>
        <w:instrText>SEQ Figure \* ARABIC</w:instrText>
      </w:r>
      <w:r>
        <w:fldChar w:fldCharType="separate"/>
      </w:r>
      <w:r>
        <w:rPr>
          <w:noProof/>
        </w:rPr>
        <w:t>3</w:t>
      </w:r>
      <w:r>
        <w:fldChar w:fldCharType="end"/>
      </w:r>
      <w:r>
        <w:t>. Hydra V1 Preliminary Render</w:t>
      </w:r>
    </w:p>
    <w:p w14:paraId="1146A8E3" w14:textId="2F02116C" w:rsidR="002B2C5C" w:rsidRDefault="002B2C5C" w:rsidP="002B2C5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14:paraId="5EC9D3DF" w14:textId="4DF6B794" w:rsidR="002B2C5C" w:rsidRDefault="004D38AC" w:rsidP="001F4C42">
      <w:pPr>
        <w:pStyle w:val="Heading4"/>
        <w:spacing w:after="240"/>
      </w:pPr>
      <w:r>
        <w:t>HYDRA_V2_POWER</w:t>
      </w:r>
    </w:p>
    <w:p w14:paraId="2B526A13" w14:textId="77777777" w:rsidR="00885117" w:rsidRDefault="002B2C5C" w:rsidP="0088511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00885117" w:rsidRPr="006E4155">
        <w:t>LTC4353IDE#PBF</w:t>
      </w:r>
      <w:r w:rsidR="00885117">
        <w:t xml:space="preserve"> load-sharing controller. This ensures we have 5A of redundant current delivery per rail with a possibility of peaking up to 10A.</w:t>
      </w:r>
    </w:p>
    <w:p w14:paraId="13BC2037" w14:textId="77777777" w:rsidR="00885117" w:rsidRDefault="00885117" w:rsidP="00885117">
      <w:pPr>
        <w:spacing w:before="240"/>
        <w:ind w:firstLine="720"/>
      </w:pPr>
      <w: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14:paraId="3B009952" w14:textId="332C9222" w:rsidR="002B2C5C" w:rsidRDefault="004D38AC" w:rsidP="00885117">
      <w:pPr>
        <w:pStyle w:val="Heading4"/>
        <w:spacing w:after="240"/>
      </w:pPr>
      <w:r>
        <w:lastRenderedPageBreak/>
        <w:t>HYDRA_V2_LOGIC</w:t>
      </w:r>
    </w:p>
    <w:p w14:paraId="2106A17A" w14:textId="700C0CE0" w:rsidR="002B2C5C" w:rsidRDefault="008923C8" w:rsidP="008923C8">
      <w:pPr>
        <w:ind w:firstLine="720"/>
      </w:pPr>
      <w:r>
        <w:t>This board is relatively identical to the V1 logic board with the exception of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14:paraId="166D9220" w14:textId="0686F0E3" w:rsidR="002B2C5C" w:rsidRDefault="004D38AC" w:rsidP="00325695">
      <w:pPr>
        <w:pStyle w:val="Heading4"/>
        <w:spacing w:after="240"/>
      </w:pPr>
      <w:r>
        <w:t>HYDRA_V3_COMMUNICATION</w:t>
      </w:r>
    </w:p>
    <w:p w14:paraId="73D172A9" w14:textId="146857C5" w:rsidR="00325695" w:rsidRDefault="00325695" w:rsidP="0086045B">
      <w:pPr>
        <w:spacing w:after="240"/>
        <w:ind w:firstLine="720"/>
      </w:pPr>
      <w: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008E02A8">
        <w:t xml:space="preserve">a set of </w:t>
      </w:r>
      <w:r>
        <w:t xml:space="preserve">internal regulators </w:t>
      </w:r>
      <w:r w:rsidR="008E02A8">
        <w:t>which it can use in the event of a power failure on the main Hydra power buses. At that point, the communication board can rev</w:t>
      </w:r>
      <w:r w:rsidR="003C7996">
        <w:t>ert to using pyrotechnics power and its own internal regulators which ensures that we can maintain a telemetry link with the avionics in the event of a</w:t>
      </w:r>
      <w:r w:rsidR="0086045B">
        <w:t>n</w:t>
      </w:r>
      <w:r w:rsidR="003C7996">
        <w:t xml:space="preserve"> </w:t>
      </w:r>
      <w:r w:rsidR="0086045B">
        <w:t>accidental short circuit or other non-critical power failure.</w:t>
      </w:r>
    </w:p>
    <w:p w14:paraId="36C5C75D" w14:textId="60A1A067" w:rsidR="0086045B" w:rsidRPr="00896B43" w:rsidRDefault="0086045B" w:rsidP="00325695">
      <w:pPr>
        <w:ind w:firstLine="720"/>
      </w:pPr>
      <w:r>
        <w:t>This board is named the V3 power board since it integrates a blackbox and the internal regulator feature which was provisioned for V3 and not V2.</w:t>
      </w:r>
    </w:p>
    <w:p w14:paraId="4795DC1F" w14:textId="4528A2B3" w:rsidR="002B2C5C" w:rsidRDefault="004D38AC" w:rsidP="00325695">
      <w:pPr>
        <w:pStyle w:val="Heading4"/>
        <w:spacing w:after="240"/>
      </w:pPr>
      <w:r>
        <w:t>HYDRA_V2_RECOVERY</w:t>
      </w:r>
    </w:p>
    <w:p w14:paraId="1870B17B" w14:textId="31A5D48E" w:rsidR="000436EB" w:rsidRDefault="002B2C5C" w:rsidP="000436EB">
      <w:pPr>
        <w:ind w:firstLine="576"/>
        <w:jc w:val="left"/>
      </w:pPr>
      <w:r>
        <w:tab/>
      </w:r>
      <w:r w:rsidR="000436EB">
        <w:t>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in the event that no navigational data is available on the avionics CAN bus</w:t>
      </w:r>
      <w:r w:rsidR="004F52BD">
        <w:t xml:space="preserve"> from the SBG</w:t>
      </w:r>
      <w:r w:rsidR="000436EB">
        <w:t>.</w:t>
      </w:r>
    </w:p>
    <w:p w14:paraId="5B2A5C1D" w14:textId="365578D3" w:rsidR="002B2C5C" w:rsidRDefault="002B2C5C" w:rsidP="002B2C5C"/>
    <w:p w14:paraId="2CFB5653" w14:textId="22F24C12" w:rsidR="00315B4B" w:rsidRDefault="00315B4B" w:rsidP="00A5136D">
      <w:pPr>
        <w:pStyle w:val="Heading3"/>
        <w:numPr>
          <w:ilvl w:val="0"/>
          <w:numId w:val="0"/>
        </w:numPr>
        <w:ind w:left="720"/>
      </w:pPr>
      <w:r>
        <w:br w:type="page"/>
      </w:r>
    </w:p>
    <w:p w14:paraId="399BDFE2" w14:textId="33054594" w:rsidR="00274476" w:rsidRDefault="005A4244" w:rsidP="63BF9F73">
      <w:pPr>
        <w:pStyle w:val="Heading2"/>
        <w:spacing w:after="240"/>
        <w:jc w:val="left"/>
      </w:pPr>
      <w:r>
        <w:lastRenderedPageBreak/>
        <w:t>Hydra V3</w:t>
      </w:r>
      <w:bookmarkEnd w:id="21"/>
    </w:p>
    <w:p w14:paraId="74DE76F2" w14:textId="6E86F172" w:rsidR="00C548BE" w:rsidRDefault="00C548BE" w:rsidP="008B02C6">
      <w:pPr>
        <w:spacing w:after="240"/>
        <w:ind w:firstLine="576"/>
      </w:pPr>
      <w:r>
        <w:t>Hydra V3 is the expansion of Hydra V2 that allow</w:t>
      </w:r>
      <w:r w:rsidR="005E71C3">
        <w:t>s</w:t>
      </w:r>
      <w:r>
        <w:t xml:space="preserve"> the avionics system to completely integrate with a hybrid rocket engine. Both the V2 and V3 systems are capable of this though hybrid hardware was not included in V2 </w:t>
      </w:r>
      <w:r w:rsidR="0043124F">
        <w:t>seeing as the purpose of V2 was to test the avionics stack’s functionality.</w:t>
      </w:r>
    </w:p>
    <w:p w14:paraId="69C9DA99" w14:textId="0BEF4C58" w:rsidR="008B02C6" w:rsidRPr="00C548BE" w:rsidRDefault="008B02C6" w:rsidP="008B02C6">
      <w:pPr>
        <w:ind w:firstLine="576"/>
      </w:pPr>
      <w:r>
        <w:t>Hydra V3 consist</w:t>
      </w:r>
      <w:r w:rsidR="005E71C3">
        <w:t>s</w:t>
      </w:r>
      <w:r>
        <w:t xml:space="preserve"> of revised and miniaturized Hydra V2 boards as well as </w:t>
      </w:r>
      <w:r w:rsidR="007571FC">
        <w:t xml:space="preserve">two additional </w:t>
      </w:r>
      <w:r w:rsidR="00035B1C">
        <w:t xml:space="preserve">non-stackable </w:t>
      </w:r>
      <w:r w:rsidR="00AB7CB0">
        <w:t>‘</w:t>
      </w:r>
      <w:r w:rsidR="007571FC">
        <w:t>satellite</w:t>
      </w:r>
      <w:r w:rsidR="00AB7CB0">
        <w:t>’</w:t>
      </w:r>
      <w:r w:rsidR="007571FC">
        <w:t xml:space="preserve"> boards: one for sensors external to the avionics stack and another for actuators external to the avionics stack.</w:t>
      </w:r>
      <w:r w:rsidR="009B55AC">
        <w:t xml:space="preserve"> </w:t>
      </w:r>
      <w:r w:rsidR="00E249B9">
        <w:t xml:space="preserve">The stackable boards have many design constraints all of which are detailed in Section 2.2.2. </w:t>
      </w:r>
      <w:r w:rsidR="009B55AC">
        <w:t xml:space="preserve">Satellite boards </w:t>
      </w:r>
      <w:r w:rsidR="00E249B9">
        <w:t>have far less</w:t>
      </w:r>
      <w:r w:rsidR="009B55AC">
        <w:t xml:space="preserve"> design constraints </w:t>
      </w:r>
      <w:r w:rsidR="00E249B9">
        <w:t xml:space="preserve">and </w:t>
      </w:r>
      <w:r w:rsidR="00507290">
        <w:t xml:space="preserve">their standard </w:t>
      </w:r>
      <w:r w:rsidR="00E249B9">
        <w:t>can be found in Section 2.2.3.</w:t>
      </w:r>
    </w:p>
    <w:p w14:paraId="1E455E6D" w14:textId="3513A777" w:rsidR="00213A0F" w:rsidRDefault="00213A0F" w:rsidP="005A4244">
      <w:pPr>
        <w:pStyle w:val="Heading3"/>
      </w:pPr>
      <w:bookmarkStart w:id="22" w:name="_Toc146652615"/>
      <w:r>
        <w:t>System Behaviour</w:t>
      </w:r>
      <w:bookmarkEnd w:id="22"/>
    </w:p>
    <w:p w14:paraId="4B750FE0" w14:textId="11829D8C" w:rsidR="00213A0F" w:rsidRDefault="00213A0F" w:rsidP="00513B64">
      <w:pPr>
        <w:pStyle w:val="Heading4"/>
        <w:spacing w:after="240"/>
      </w:pPr>
      <w:bookmarkStart w:id="23" w:name="_Toc146652616"/>
      <w:r>
        <w:t>Arming</w:t>
      </w:r>
      <w:bookmarkEnd w:id="23"/>
    </w:p>
    <w:p w14:paraId="706A034B" w14:textId="65B0BB0C" w:rsidR="00513B64" w:rsidRDefault="00513B64" w:rsidP="00C90965">
      <w:pPr>
        <w:ind w:firstLine="720"/>
      </w:pPr>
      <w:r>
        <w:t>Hydra V3 use</w:t>
      </w:r>
      <w:r w:rsidR="005E71C3">
        <w:t>s</w:t>
      </w:r>
      <w:r>
        <w:t xml:space="preserve"> a MOSFET-based switch on the power board which is actuated by some sort of external source such as a key switch. This is due to problems we faced </w:t>
      </w:r>
      <w:r w:rsidR="00642DD2">
        <w:t>with the arming rods and paddle switches used by Hydra V1 and V2. The arming rods failed to reliably interact with the switches which allowed devices to be powered with the rods inserted. Additionally, we believe the switches to have actuated due to vibration</w:t>
      </w:r>
      <w:r w:rsidR="00C90965">
        <w:t>s in the airframe thereby resetting the stack mid-flight.</w:t>
      </w:r>
    </w:p>
    <w:p w14:paraId="6B2566B7" w14:textId="67AEFA3B" w:rsidR="00C90965" w:rsidRDefault="00C90965" w:rsidP="00C90965">
      <w:pPr>
        <w:ind w:firstLine="720"/>
      </w:pPr>
      <w:r>
        <w:t>The MOSFET-based switch consist</w:t>
      </w:r>
      <w:r w:rsidR="00DB397E">
        <w:t>s</w:t>
      </w:r>
      <w:r>
        <w:t xml:space="preserve"> of two back-to-back MOSFET assemblies in parallel for redundancy and lowered resistanc</w:t>
      </w:r>
      <w:r w:rsidR="00BC0ADF">
        <w:t xml:space="preserve">e. These MOSFETs </w:t>
      </w:r>
      <w:r w:rsidR="00CF6D28">
        <w:t>circuits are</w:t>
      </w:r>
      <w:r w:rsidR="00BC0ADF">
        <w:t xml:space="preserve"> driven directly from battery power by an external switch and contain as little circuitry as possible to ensure reliability</w:t>
      </w:r>
      <w:r w:rsidR="005755A5">
        <w:t xml:space="preserve">. This circuit </w:t>
      </w:r>
      <w:r w:rsidR="00FB7900">
        <w:t>is entirely analog and cannot be influenced</w:t>
      </w:r>
      <w:r w:rsidR="00C70017">
        <w:t xml:space="preserve"> in any way</w:t>
      </w:r>
      <w:r w:rsidR="00FB7900">
        <w:t xml:space="preserve"> by any programmable hardware.</w:t>
      </w:r>
    </w:p>
    <w:p w14:paraId="1D656B95" w14:textId="4827E028" w:rsidR="00C70017" w:rsidRDefault="00C70017" w:rsidP="00C70017">
      <w:pPr>
        <w:pStyle w:val="Heading4"/>
        <w:spacing w:after="240"/>
      </w:pPr>
      <w:bookmarkStart w:id="24" w:name="_Toc146652617"/>
      <w:r>
        <w:t>Recovery</w:t>
      </w:r>
      <w:bookmarkEnd w:id="24"/>
    </w:p>
    <w:p w14:paraId="758FBC39" w14:textId="15EC90B2" w:rsidR="00C70017" w:rsidRPr="00C70017" w:rsidRDefault="00C70017" w:rsidP="00C70017">
      <w:pPr>
        <w:ind w:firstLine="720"/>
      </w:pPr>
      <w:r>
        <w:t xml:space="preserve">Unlike Hydra V1 and V2, this system is too small to house </w:t>
      </w:r>
      <w:r w:rsidR="001702D3">
        <w:t>an RRC3</w:t>
      </w:r>
      <w:r>
        <w:t xml:space="preserve"> recovery device and </w:t>
      </w:r>
      <w:r w:rsidR="00EE07EC">
        <w:t>cannot</w:t>
      </w:r>
      <w:r>
        <w:t xml:space="preserve"> therefore use </w:t>
      </w:r>
      <w:r w:rsidR="00EE07EC">
        <w:t>our current</w:t>
      </w:r>
      <w:r>
        <w:t xml:space="preserve"> COTS-based </w:t>
      </w:r>
      <w:r w:rsidR="001702D3">
        <w:t>redundant recovery system. For this reason, Hydra V3 can only be redundant with the inclusion of two recovery boards within the stack running individual recovery algorithms and wired to independent initiators within the parachute deployment mechanisms.</w:t>
      </w:r>
      <w:r w:rsidR="00EE07EC">
        <w:t xml:space="preserve"> A redundant COTS solution can be included external to the stack itself if needed.</w:t>
      </w:r>
    </w:p>
    <w:p w14:paraId="04F56A84" w14:textId="77777777" w:rsidR="00C548BE" w:rsidRDefault="00C548BE">
      <w:pPr>
        <w:jc w:val="left"/>
        <w:rPr>
          <w:b/>
          <w:bCs/>
        </w:rPr>
      </w:pPr>
      <w:r>
        <w:br w:type="page"/>
      </w:r>
    </w:p>
    <w:p w14:paraId="5722641E" w14:textId="03C798EA" w:rsidR="005A4244" w:rsidRDefault="00AB7CB0" w:rsidP="005A4244">
      <w:pPr>
        <w:pStyle w:val="Heading3"/>
      </w:pPr>
      <w:bookmarkStart w:id="25" w:name="_Toc146652618"/>
      <w:r>
        <w:lastRenderedPageBreak/>
        <w:t xml:space="preserve">Stackable </w:t>
      </w:r>
      <w:r w:rsidR="005A4244">
        <w:t xml:space="preserve">Board </w:t>
      </w:r>
      <w:bookmarkEnd w:id="25"/>
      <w:r w:rsidR="008E04A0">
        <w:t>Design</w:t>
      </w:r>
    </w:p>
    <w:p w14:paraId="4218E043" w14:textId="4CEC073C" w:rsidR="00C142C5" w:rsidRPr="00C142C5" w:rsidRDefault="0054418F" w:rsidP="00C142C5">
      <w:pPr>
        <w:pStyle w:val="Heading4"/>
        <w:spacing w:after="240"/>
      </w:pPr>
      <w:r>
        <w:t>General Outline</w:t>
      </w:r>
    </w:p>
    <w:p w14:paraId="55549760" w14:textId="6879D79C" w:rsidR="005A4244" w:rsidRDefault="005A4244" w:rsidP="006E2D4D">
      <w:pPr>
        <w:ind w:firstLine="432"/>
      </w:pPr>
      <w:r>
        <w:t>The Hydra V3 ecosystem maintain</w:t>
      </w:r>
      <w:r w:rsidR="00EE07EC">
        <w:t>s</w:t>
      </w:r>
      <w:r>
        <w:t xml:space="preserve"> the physiology</w:t>
      </w:r>
      <w:r w:rsidR="006E2D4D">
        <w:t xml:space="preserve"> of V1/V2 though at a much smaller scale such that it can fit smaller airframes.</w:t>
      </w:r>
      <w:r w:rsidR="002D17EC">
        <w:t xml:space="preserve"> The wire cutout at the rear of the PCBs is also maintained though it is no longer circular</w:t>
      </w:r>
      <w:r w:rsidR="00526C2B">
        <w:t xml:space="preserve"> to enable board-to-wire connectors to sit flush with the backside of the PCB</w:t>
      </w:r>
      <w:r w:rsidR="00EE5B78">
        <w:t xml:space="preserve"> making it easy to mate/unmate connectors without disassembling the stack. A sketch of the update</w:t>
      </w:r>
      <w:r w:rsidR="00F525D3">
        <w:t>d PCB layout is included below</w:t>
      </w:r>
      <w:r w:rsidR="00CD019A">
        <w:t>.</w:t>
      </w:r>
      <w:r w:rsidR="00F525D3">
        <w:t xml:space="preserve"> </w:t>
      </w:r>
      <w:r w:rsidR="00CD019A">
        <w:t>F</w:t>
      </w:r>
      <w:r w:rsidR="00F525D3">
        <w:t>undamentally, the system now has boards which are 50mm in diameter (roughly 2 inches)</w:t>
      </w:r>
      <w:r w:rsidR="004F7AAD">
        <w:t xml:space="preserve">, have a similar set of </w:t>
      </w:r>
      <w:r w:rsidR="00CD019A">
        <w:t xml:space="preserve">stacking </w:t>
      </w:r>
      <w:r w:rsidR="004F7AAD">
        <w:t>connectors</w:t>
      </w:r>
      <w:r w:rsidR="00CD019A">
        <w:t xml:space="preserve"> on all PCBs</w:t>
      </w:r>
      <w:r w:rsidR="004F7AAD">
        <w:t>, and have the aft end of the PCB flattened for board-to-wire connectors.</w:t>
      </w:r>
    </w:p>
    <w:p w14:paraId="5754DFEF" w14:textId="77777777" w:rsidR="008F2424" w:rsidRDefault="008F2424" w:rsidP="008F2424">
      <w:pPr>
        <w:ind w:firstLine="432"/>
        <w:jc w:val="center"/>
      </w:pPr>
    </w:p>
    <w:p w14:paraId="2084F69C" w14:textId="14E40012" w:rsidR="005E5691" w:rsidRDefault="00B30BA1" w:rsidP="005E5691">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14:paraId="772BF8AD" w14:textId="7AA3CABB" w:rsidR="00C2183E" w:rsidRPr="005A4244" w:rsidRDefault="005E5691" w:rsidP="005E5691">
      <w:pPr>
        <w:pStyle w:val="Caption"/>
        <w:jc w:val="center"/>
      </w:pPr>
      <w:r>
        <w:t xml:space="preserve">Figure </w:t>
      </w:r>
      <w:r w:rsidR="00674D9B">
        <w:fldChar w:fldCharType="begin"/>
      </w:r>
      <w:r w:rsidR="00674D9B">
        <w:instrText xml:space="preserve"> SEQ Figure \* ARABIC </w:instrText>
      </w:r>
      <w:r w:rsidR="00674D9B">
        <w:fldChar w:fldCharType="separate"/>
      </w:r>
      <w:r>
        <w:rPr>
          <w:noProof/>
        </w:rPr>
        <w:t>4</w:t>
      </w:r>
      <w:r w:rsidR="00674D9B">
        <w:rPr>
          <w:noProof/>
        </w:rPr>
        <w:fldChar w:fldCharType="end"/>
      </w:r>
      <w:r>
        <w:t>. Hydra V3 Stackable PCB Layout</w:t>
      </w:r>
    </w:p>
    <w:p w14:paraId="49DD6181" w14:textId="0D80451A" w:rsidR="0050528A" w:rsidRDefault="00C2183E" w:rsidP="00AB7CB0">
      <w:pPr>
        <w:ind w:firstLine="576"/>
      </w:pPr>
      <w:commentRangeStart w:id="26"/>
      <w:commentRangeStart w:id="27"/>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26"/>
      <w:r w:rsidR="0032446D">
        <w:rPr>
          <w:rStyle w:val="CommentReference"/>
        </w:rPr>
        <w:commentReference w:id="26"/>
      </w:r>
      <w:commentRangeEnd w:id="27"/>
      <w:r w:rsidR="00315B4B">
        <w:rPr>
          <w:rStyle w:val="CommentReference"/>
        </w:rPr>
        <w:commentReference w:id="27"/>
      </w:r>
    </w:p>
    <w:p w14:paraId="549D1B66" w14:textId="11D9122A" w:rsidR="003444AC" w:rsidRDefault="003444AC" w:rsidP="003444AC">
      <w:pPr>
        <w:pStyle w:val="Heading4"/>
        <w:spacing w:after="240"/>
      </w:pPr>
      <w:r>
        <w:lastRenderedPageBreak/>
        <w:t>Inter-PCB Connector</w:t>
      </w:r>
      <w:r w:rsidR="003F5F9E">
        <w:t>s</w:t>
      </w:r>
    </w:p>
    <w:p w14:paraId="75DA48E1" w14:textId="77777777" w:rsidR="003F5F9E" w:rsidRDefault="003F5F9E" w:rsidP="00EF2CE7">
      <w:pPr>
        <w:spacing w:after="240"/>
        <w:ind w:firstLine="720"/>
      </w:pPr>
      <w:r>
        <w:t>Hydra V3 uses Samtec TigerEye locking connectors between the PCBs (see part numbers below). The locking behaviour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14:paraId="522ACA5C" w14:textId="77777777" w:rsidR="003F5F9E" w:rsidRDefault="003F5F9E" w:rsidP="003F5F9E">
      <w:pPr>
        <w:pStyle w:val="ListParagraph"/>
        <w:numPr>
          <w:ilvl w:val="0"/>
          <w:numId w:val="17"/>
        </w:numPr>
        <w:jc w:val="center"/>
      </w:pPr>
      <w:r w:rsidRPr="008E636F">
        <w:t>SFML-110-02-L-D-A</w:t>
      </w:r>
    </w:p>
    <w:p w14:paraId="4EA2178B" w14:textId="77777777" w:rsidR="003F5F9E" w:rsidRDefault="003F5F9E" w:rsidP="003F5F9E">
      <w:pPr>
        <w:pStyle w:val="ListParagraph"/>
        <w:numPr>
          <w:ilvl w:val="0"/>
          <w:numId w:val="17"/>
        </w:numPr>
        <w:jc w:val="center"/>
      </w:pPr>
      <w:r w:rsidRPr="003C7D54">
        <w:t>TFML-110-02-L-D-A</w:t>
      </w:r>
    </w:p>
    <w:p w14:paraId="7B176BB3" w14:textId="17E40A41" w:rsidR="00E5791F" w:rsidRDefault="006231EE" w:rsidP="00E5791F">
      <w:pPr>
        <w:spacing w:before="240" w:after="240"/>
        <w:ind w:firstLine="720"/>
        <w:jc w:val="left"/>
      </w:pPr>
      <w:r>
        <w:t xml:space="preserve">The SFML connector is the female variant </w:t>
      </w:r>
      <w:r w:rsidR="002B644D">
        <w:t>and is placed on the bottom size of the PCB. Conversely, the TFML connector is the male variant and is placed on the top side of the PCB. This choice was made to mitigate the risk of short circuit</w:t>
      </w:r>
      <w:r w:rsidR="00441C7C">
        <w:t xml:space="preserve">s by not having exposed pins on the bottom end of the stack which will be placed on various surfaces during testing. </w:t>
      </w:r>
      <w:r w:rsidR="00E5791F">
        <w:t>The left set of headers is placed at (X: -20mm, Y: 0mm</w:t>
      </w:r>
      <w:r w:rsidR="00CF2A66">
        <w:t xml:space="preserve">) whereas the right set of headers is placed at (X: 20mm, Y: 0mm). Both these dimensions are given with the </w:t>
      </w:r>
      <w:r w:rsidR="009C11EE">
        <w:t xml:space="preserve">center of the </w:t>
      </w:r>
      <w:r w:rsidR="00CF2A66">
        <w:t xml:space="preserve">PCB’s </w:t>
      </w:r>
      <w:r w:rsidR="006949CA">
        <w:t>radius</w:t>
      </w:r>
      <w:r w:rsidR="000D1F80">
        <w:t xml:space="preserve"> (not the center of its area since it’s not a circle)</w:t>
      </w:r>
      <w:r w:rsidR="00CF2A66">
        <w:t xml:space="preserve"> as the reference (X: 0mm, Y: 0mm) and the connector footprints should have centers which perfectly align the </w:t>
      </w:r>
      <w:r w:rsidR="00EA2C9E">
        <w:t xml:space="preserve">pads. </w:t>
      </w:r>
      <w:r w:rsidR="009D3277">
        <w:rPr>
          <w:b/>
          <w:bCs/>
        </w:rPr>
        <w:t>A</w:t>
      </w:r>
      <w:r w:rsidR="00A303A3">
        <w:rPr>
          <w:b/>
          <w:bCs/>
        </w:rPr>
        <w:t xml:space="preserve"> </w:t>
      </w:r>
      <w:r w:rsidR="00BB51F4">
        <w:rPr>
          <w:b/>
          <w:bCs/>
        </w:rPr>
        <w:t>0.7mm/0.5mm (</w:t>
      </w:r>
      <w:r w:rsidR="00490D05">
        <w:rPr>
          <w:b/>
          <w:bCs/>
        </w:rPr>
        <w:t>via diameter/hole diameter)</w:t>
      </w:r>
      <w:r w:rsidR="00BB51F4">
        <w:rPr>
          <w:b/>
          <w:bCs/>
        </w:rPr>
        <w:t xml:space="preserve"> via must be included on each connector pad.</w:t>
      </w:r>
      <w:r w:rsidR="000D1F80">
        <w:rPr>
          <w:b/>
          <w:bCs/>
        </w:rPr>
        <w:t xml:space="preserve"> </w:t>
      </w:r>
      <w:r w:rsidR="000D1F80">
        <w:t xml:space="preserve">These </w:t>
      </w:r>
      <w:r w:rsidR="00F415D9">
        <w:t>connect the pads from the top and bottom connectors</w:t>
      </w:r>
      <w:r w:rsidR="00694BEE">
        <w:t>.</w:t>
      </w:r>
    </w:p>
    <w:p w14:paraId="3B6E0D75" w14:textId="6FC1DBBA" w:rsidR="003F5F9E" w:rsidRDefault="00E5791F" w:rsidP="00E5791F">
      <w:pPr>
        <w:spacing w:before="240" w:after="240"/>
        <w:ind w:firstLine="720"/>
        <w:jc w:val="left"/>
      </w:pPr>
      <w:r>
        <w:t>T</w:t>
      </w:r>
      <w:r w:rsidR="003F5F9E">
        <w:t>he updated connector pinout is as follows: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39DC" w14:paraId="775929BB" w14:textId="77777777" w:rsidTr="001D64B9">
        <w:tc>
          <w:tcPr>
            <w:tcW w:w="4675" w:type="dxa"/>
            <w:vAlign w:val="center"/>
          </w:tcPr>
          <w:tbl>
            <w:tblPr>
              <w:tblStyle w:val="TableGrid"/>
              <w:tblW w:w="0" w:type="auto"/>
              <w:tblLook w:val="04A0" w:firstRow="1" w:lastRow="0" w:firstColumn="1" w:lastColumn="0" w:noHBand="0" w:noVBand="1"/>
            </w:tblPr>
            <w:tblGrid>
              <w:gridCol w:w="537"/>
              <w:gridCol w:w="2297"/>
              <w:gridCol w:w="1615"/>
            </w:tblGrid>
            <w:tr w:rsidR="003D20E2" w14:paraId="43AAED88" w14:textId="77777777" w:rsidTr="005E6197">
              <w:trPr>
                <w:cantSplit/>
                <w:trHeight w:val="425"/>
              </w:trPr>
              <w:tc>
                <w:tcPr>
                  <w:tcW w:w="537" w:type="dxa"/>
                  <w:vMerge w:val="restart"/>
                  <w:textDirection w:val="btLr"/>
                </w:tcPr>
                <w:p w14:paraId="6824502A" w14:textId="77777777" w:rsidR="003D20E2" w:rsidRDefault="003D20E2" w:rsidP="003D20E2">
                  <w:pPr>
                    <w:ind w:left="113" w:right="113"/>
                    <w:jc w:val="center"/>
                  </w:pPr>
                  <w:r>
                    <w:t>POWER</w:t>
                  </w:r>
                </w:p>
                <w:p w14:paraId="54244116" w14:textId="77777777" w:rsidR="003D20E2" w:rsidRDefault="003D20E2" w:rsidP="003D20E2">
                  <w:pPr>
                    <w:ind w:left="113" w:right="113"/>
                    <w:jc w:val="center"/>
                  </w:pPr>
                </w:p>
              </w:tc>
              <w:tc>
                <w:tcPr>
                  <w:tcW w:w="2297" w:type="dxa"/>
                  <w:shd w:val="clear" w:color="auto" w:fill="B8CCE4" w:themeFill="accent1" w:themeFillTint="66"/>
                  <w:vAlign w:val="center"/>
                </w:tcPr>
                <w:p w14:paraId="0DE1BD11" w14:textId="77777777" w:rsidR="003D20E2" w:rsidRDefault="003D20E2" w:rsidP="003D20E2">
                  <w:pPr>
                    <w:jc w:val="center"/>
                  </w:pPr>
                  <w:r>
                    <w:t>V_BATT</w:t>
                  </w:r>
                </w:p>
              </w:tc>
              <w:tc>
                <w:tcPr>
                  <w:tcW w:w="1615" w:type="dxa"/>
                  <w:shd w:val="clear" w:color="auto" w:fill="B8CCE4" w:themeFill="accent1" w:themeFillTint="66"/>
                  <w:vAlign w:val="center"/>
                </w:tcPr>
                <w:p w14:paraId="281EE103" w14:textId="77777777" w:rsidR="003D20E2" w:rsidRDefault="003D20E2" w:rsidP="003D20E2">
                  <w:pPr>
                    <w:jc w:val="center"/>
                  </w:pPr>
                  <w:r>
                    <w:t>V_BATT</w:t>
                  </w:r>
                </w:p>
              </w:tc>
            </w:tr>
            <w:tr w:rsidR="003D20E2" w14:paraId="64975327" w14:textId="77777777" w:rsidTr="005E6197">
              <w:trPr>
                <w:cantSplit/>
                <w:trHeight w:val="425"/>
              </w:trPr>
              <w:tc>
                <w:tcPr>
                  <w:tcW w:w="537" w:type="dxa"/>
                  <w:vMerge/>
                  <w:textDirection w:val="tbRl"/>
                </w:tcPr>
                <w:p w14:paraId="0F675227" w14:textId="77777777" w:rsidR="003D20E2" w:rsidRDefault="003D20E2" w:rsidP="003D20E2">
                  <w:pPr>
                    <w:ind w:left="113" w:right="113"/>
                    <w:jc w:val="center"/>
                  </w:pPr>
                </w:p>
              </w:tc>
              <w:tc>
                <w:tcPr>
                  <w:tcW w:w="2297" w:type="dxa"/>
                  <w:shd w:val="clear" w:color="auto" w:fill="E5B8B7" w:themeFill="accent2" w:themeFillTint="66"/>
                  <w:vAlign w:val="center"/>
                </w:tcPr>
                <w:p w14:paraId="09C74A2F" w14:textId="77777777" w:rsidR="003D20E2" w:rsidRDefault="003D20E2" w:rsidP="003D20E2">
                  <w:pPr>
                    <w:jc w:val="center"/>
                  </w:pPr>
                  <w:r>
                    <w:t>+5V</w:t>
                  </w:r>
                </w:p>
              </w:tc>
              <w:tc>
                <w:tcPr>
                  <w:tcW w:w="1615" w:type="dxa"/>
                  <w:shd w:val="clear" w:color="auto" w:fill="E5B8B7" w:themeFill="accent2" w:themeFillTint="66"/>
                  <w:vAlign w:val="center"/>
                </w:tcPr>
                <w:p w14:paraId="3D75A067" w14:textId="77777777" w:rsidR="003D20E2" w:rsidRDefault="003D20E2" w:rsidP="003D20E2">
                  <w:pPr>
                    <w:jc w:val="center"/>
                  </w:pPr>
                  <w:r>
                    <w:t>+5V</w:t>
                  </w:r>
                </w:p>
              </w:tc>
            </w:tr>
            <w:tr w:rsidR="003D20E2" w14:paraId="01329DBB" w14:textId="77777777" w:rsidTr="005E6197">
              <w:trPr>
                <w:cantSplit/>
                <w:trHeight w:val="425"/>
              </w:trPr>
              <w:tc>
                <w:tcPr>
                  <w:tcW w:w="537" w:type="dxa"/>
                  <w:vMerge/>
                  <w:textDirection w:val="tbRl"/>
                </w:tcPr>
                <w:p w14:paraId="1C5DE0CD" w14:textId="77777777" w:rsidR="003D20E2" w:rsidRDefault="003D20E2" w:rsidP="003D20E2">
                  <w:pPr>
                    <w:ind w:left="113" w:right="113"/>
                    <w:jc w:val="center"/>
                  </w:pPr>
                </w:p>
              </w:tc>
              <w:tc>
                <w:tcPr>
                  <w:tcW w:w="2297" w:type="dxa"/>
                  <w:shd w:val="clear" w:color="auto" w:fill="E5B8B7" w:themeFill="accent2" w:themeFillTint="66"/>
                  <w:vAlign w:val="center"/>
                </w:tcPr>
                <w:p w14:paraId="5885E5F3" w14:textId="77777777" w:rsidR="003D20E2" w:rsidRDefault="003D20E2" w:rsidP="003D20E2">
                  <w:pPr>
                    <w:jc w:val="center"/>
                  </w:pPr>
                  <w:r>
                    <w:t>+5V</w:t>
                  </w:r>
                </w:p>
              </w:tc>
              <w:tc>
                <w:tcPr>
                  <w:tcW w:w="1615" w:type="dxa"/>
                  <w:shd w:val="clear" w:color="auto" w:fill="E5B8B7" w:themeFill="accent2" w:themeFillTint="66"/>
                  <w:vAlign w:val="center"/>
                </w:tcPr>
                <w:p w14:paraId="23D36E13" w14:textId="77777777" w:rsidR="003D20E2" w:rsidRDefault="003D20E2" w:rsidP="003D20E2">
                  <w:pPr>
                    <w:jc w:val="center"/>
                  </w:pPr>
                  <w:r>
                    <w:t>+5V</w:t>
                  </w:r>
                </w:p>
              </w:tc>
            </w:tr>
            <w:tr w:rsidR="003D20E2" w14:paraId="76B214D5" w14:textId="77777777" w:rsidTr="005E6197">
              <w:trPr>
                <w:cantSplit/>
                <w:trHeight w:val="425"/>
              </w:trPr>
              <w:tc>
                <w:tcPr>
                  <w:tcW w:w="537" w:type="dxa"/>
                  <w:vMerge/>
                  <w:textDirection w:val="tbRl"/>
                </w:tcPr>
                <w:p w14:paraId="0DD9C5B6" w14:textId="77777777" w:rsidR="003D20E2" w:rsidRDefault="003D20E2" w:rsidP="003D20E2">
                  <w:pPr>
                    <w:ind w:left="113" w:right="113"/>
                    <w:jc w:val="center"/>
                  </w:pPr>
                </w:p>
              </w:tc>
              <w:tc>
                <w:tcPr>
                  <w:tcW w:w="2297" w:type="dxa"/>
                  <w:shd w:val="clear" w:color="auto" w:fill="FBD4B4" w:themeFill="accent6" w:themeFillTint="66"/>
                  <w:vAlign w:val="center"/>
                </w:tcPr>
                <w:p w14:paraId="76828220" w14:textId="77777777" w:rsidR="003D20E2" w:rsidRDefault="003D20E2" w:rsidP="003D20E2">
                  <w:pPr>
                    <w:jc w:val="center"/>
                  </w:pPr>
                  <w:r>
                    <w:t>+3V3</w:t>
                  </w:r>
                </w:p>
              </w:tc>
              <w:tc>
                <w:tcPr>
                  <w:tcW w:w="1615" w:type="dxa"/>
                  <w:shd w:val="clear" w:color="auto" w:fill="FBD4B4" w:themeFill="accent6" w:themeFillTint="66"/>
                  <w:vAlign w:val="center"/>
                </w:tcPr>
                <w:p w14:paraId="07C6F502" w14:textId="77777777" w:rsidR="003D20E2" w:rsidRDefault="003D20E2" w:rsidP="003D20E2">
                  <w:pPr>
                    <w:jc w:val="center"/>
                  </w:pPr>
                  <w:r>
                    <w:t>+3V3</w:t>
                  </w:r>
                </w:p>
              </w:tc>
            </w:tr>
            <w:tr w:rsidR="003D20E2" w14:paraId="0F3FA0D5" w14:textId="77777777" w:rsidTr="005E6197">
              <w:trPr>
                <w:cantSplit/>
                <w:trHeight w:val="425"/>
              </w:trPr>
              <w:tc>
                <w:tcPr>
                  <w:tcW w:w="537" w:type="dxa"/>
                  <w:vMerge/>
                  <w:textDirection w:val="tbRl"/>
                </w:tcPr>
                <w:p w14:paraId="28D617AE" w14:textId="77777777" w:rsidR="003D20E2" w:rsidRDefault="003D20E2" w:rsidP="003D20E2">
                  <w:pPr>
                    <w:ind w:left="113" w:right="113"/>
                    <w:jc w:val="center"/>
                  </w:pPr>
                </w:p>
              </w:tc>
              <w:tc>
                <w:tcPr>
                  <w:tcW w:w="2297" w:type="dxa"/>
                  <w:shd w:val="clear" w:color="auto" w:fill="FBD4B4" w:themeFill="accent6" w:themeFillTint="66"/>
                  <w:vAlign w:val="center"/>
                </w:tcPr>
                <w:p w14:paraId="3857420E" w14:textId="77777777" w:rsidR="003D20E2" w:rsidRDefault="003D20E2" w:rsidP="003D20E2">
                  <w:pPr>
                    <w:jc w:val="center"/>
                  </w:pPr>
                  <w:r>
                    <w:t>+3V3</w:t>
                  </w:r>
                </w:p>
              </w:tc>
              <w:tc>
                <w:tcPr>
                  <w:tcW w:w="1615" w:type="dxa"/>
                  <w:shd w:val="clear" w:color="auto" w:fill="FBD4B4" w:themeFill="accent6" w:themeFillTint="66"/>
                  <w:vAlign w:val="center"/>
                </w:tcPr>
                <w:p w14:paraId="068DF6BF" w14:textId="77777777" w:rsidR="003D20E2" w:rsidRDefault="003D20E2" w:rsidP="003D20E2">
                  <w:pPr>
                    <w:jc w:val="center"/>
                  </w:pPr>
                  <w:r>
                    <w:t>+3V3</w:t>
                  </w:r>
                </w:p>
              </w:tc>
            </w:tr>
            <w:tr w:rsidR="003D20E2" w14:paraId="6B28954E" w14:textId="77777777" w:rsidTr="005E6197">
              <w:trPr>
                <w:cantSplit/>
                <w:trHeight w:val="425"/>
              </w:trPr>
              <w:tc>
                <w:tcPr>
                  <w:tcW w:w="537" w:type="dxa"/>
                  <w:vMerge/>
                  <w:textDirection w:val="btLr"/>
                </w:tcPr>
                <w:p w14:paraId="1709BBA3" w14:textId="77777777" w:rsidR="003D20E2" w:rsidRDefault="003D20E2" w:rsidP="003D20E2">
                  <w:pPr>
                    <w:ind w:left="113" w:right="113"/>
                    <w:jc w:val="center"/>
                  </w:pPr>
                </w:p>
              </w:tc>
              <w:tc>
                <w:tcPr>
                  <w:tcW w:w="2297" w:type="dxa"/>
                  <w:shd w:val="clear" w:color="auto" w:fill="D9D9D9" w:themeFill="background1" w:themeFillShade="D9"/>
                  <w:vAlign w:val="center"/>
                </w:tcPr>
                <w:p w14:paraId="6B700ECA" w14:textId="77777777" w:rsidR="003D20E2" w:rsidRDefault="003D20E2" w:rsidP="003D20E2">
                  <w:pPr>
                    <w:jc w:val="center"/>
                  </w:pPr>
                  <w:r>
                    <w:t>GND</w:t>
                  </w:r>
                </w:p>
              </w:tc>
              <w:tc>
                <w:tcPr>
                  <w:tcW w:w="1615" w:type="dxa"/>
                  <w:shd w:val="clear" w:color="auto" w:fill="D9D9D9" w:themeFill="background1" w:themeFillShade="D9"/>
                  <w:vAlign w:val="center"/>
                </w:tcPr>
                <w:p w14:paraId="44F44C86" w14:textId="77777777" w:rsidR="003D20E2" w:rsidRDefault="003D20E2" w:rsidP="003D20E2">
                  <w:pPr>
                    <w:jc w:val="center"/>
                  </w:pPr>
                  <w:r>
                    <w:t>GND</w:t>
                  </w:r>
                </w:p>
              </w:tc>
            </w:tr>
            <w:tr w:rsidR="003D20E2" w14:paraId="0E4EE133" w14:textId="77777777" w:rsidTr="005E6197">
              <w:trPr>
                <w:cantSplit/>
                <w:trHeight w:val="425"/>
              </w:trPr>
              <w:tc>
                <w:tcPr>
                  <w:tcW w:w="537" w:type="dxa"/>
                  <w:vMerge w:val="restart"/>
                  <w:shd w:val="clear" w:color="auto" w:fill="auto"/>
                  <w:textDirection w:val="btLr"/>
                </w:tcPr>
                <w:p w14:paraId="0EF4CF5E" w14:textId="77777777" w:rsidR="003D20E2" w:rsidRDefault="003D20E2" w:rsidP="003D20E2">
                  <w:pPr>
                    <w:ind w:left="113" w:right="113"/>
                    <w:jc w:val="center"/>
                  </w:pPr>
                  <w:r>
                    <w:t>CAN</w:t>
                  </w:r>
                </w:p>
              </w:tc>
              <w:tc>
                <w:tcPr>
                  <w:tcW w:w="2297" w:type="dxa"/>
                  <w:shd w:val="clear" w:color="auto" w:fill="D9D9D9" w:themeFill="background1" w:themeFillShade="D9"/>
                  <w:vAlign w:val="center"/>
                </w:tcPr>
                <w:p w14:paraId="60C410B4" w14:textId="77777777" w:rsidR="003D20E2" w:rsidRDefault="003D20E2" w:rsidP="003D20E2">
                  <w:pPr>
                    <w:jc w:val="center"/>
                  </w:pPr>
                  <w:r>
                    <w:t>GND</w:t>
                  </w:r>
                </w:p>
              </w:tc>
              <w:tc>
                <w:tcPr>
                  <w:tcW w:w="1615" w:type="dxa"/>
                  <w:shd w:val="clear" w:color="auto" w:fill="D9D9D9" w:themeFill="background1" w:themeFillShade="D9"/>
                  <w:vAlign w:val="center"/>
                </w:tcPr>
                <w:p w14:paraId="5CC1B523" w14:textId="77777777" w:rsidR="003D20E2" w:rsidRDefault="003D20E2" w:rsidP="003D20E2">
                  <w:pPr>
                    <w:jc w:val="center"/>
                  </w:pPr>
                  <w:r>
                    <w:t>GND</w:t>
                  </w:r>
                </w:p>
              </w:tc>
            </w:tr>
            <w:tr w:rsidR="003D20E2" w14:paraId="7511F444" w14:textId="77777777" w:rsidTr="005E6197">
              <w:trPr>
                <w:cantSplit/>
                <w:trHeight w:val="425"/>
              </w:trPr>
              <w:tc>
                <w:tcPr>
                  <w:tcW w:w="537" w:type="dxa"/>
                  <w:vMerge/>
                  <w:shd w:val="clear" w:color="auto" w:fill="auto"/>
                  <w:textDirection w:val="tbRl"/>
                </w:tcPr>
                <w:p w14:paraId="03222112" w14:textId="77777777" w:rsidR="003D20E2" w:rsidRDefault="003D20E2" w:rsidP="003D20E2">
                  <w:pPr>
                    <w:ind w:left="113" w:right="113"/>
                    <w:jc w:val="center"/>
                  </w:pPr>
                </w:p>
              </w:tc>
              <w:tc>
                <w:tcPr>
                  <w:tcW w:w="2297" w:type="dxa"/>
                  <w:vAlign w:val="center"/>
                </w:tcPr>
                <w:p w14:paraId="4F5B6437" w14:textId="77777777" w:rsidR="003D20E2" w:rsidRDefault="003D20E2" w:rsidP="003D20E2">
                  <w:pPr>
                    <w:jc w:val="center"/>
                  </w:pPr>
                  <w:r>
                    <w:t>CAN0_HI</w:t>
                  </w:r>
                </w:p>
              </w:tc>
              <w:tc>
                <w:tcPr>
                  <w:tcW w:w="1615" w:type="dxa"/>
                  <w:vAlign w:val="center"/>
                </w:tcPr>
                <w:p w14:paraId="00206010" w14:textId="77777777" w:rsidR="003D20E2" w:rsidRDefault="003D20E2" w:rsidP="003D20E2">
                  <w:pPr>
                    <w:jc w:val="center"/>
                  </w:pPr>
                  <w:r>
                    <w:t>CAN0_LO</w:t>
                  </w:r>
                </w:p>
              </w:tc>
            </w:tr>
            <w:tr w:rsidR="003D20E2" w14:paraId="148B114A" w14:textId="77777777" w:rsidTr="005E6197">
              <w:trPr>
                <w:cantSplit/>
                <w:trHeight w:val="425"/>
              </w:trPr>
              <w:tc>
                <w:tcPr>
                  <w:tcW w:w="537" w:type="dxa"/>
                  <w:vMerge/>
                  <w:shd w:val="clear" w:color="auto" w:fill="auto"/>
                  <w:textDirection w:val="tbRl"/>
                </w:tcPr>
                <w:p w14:paraId="4CD4C638" w14:textId="77777777" w:rsidR="003D20E2" w:rsidRDefault="003D20E2" w:rsidP="003D20E2">
                  <w:pPr>
                    <w:ind w:left="113" w:right="113"/>
                    <w:jc w:val="center"/>
                  </w:pPr>
                </w:p>
              </w:tc>
              <w:tc>
                <w:tcPr>
                  <w:tcW w:w="2297" w:type="dxa"/>
                  <w:shd w:val="clear" w:color="auto" w:fill="D9D9D9" w:themeFill="background1" w:themeFillShade="D9"/>
                  <w:vAlign w:val="center"/>
                </w:tcPr>
                <w:p w14:paraId="19C541C4" w14:textId="77777777" w:rsidR="003D20E2" w:rsidRDefault="003D20E2" w:rsidP="003D20E2">
                  <w:pPr>
                    <w:jc w:val="center"/>
                  </w:pPr>
                  <w:r>
                    <w:t>GND</w:t>
                  </w:r>
                </w:p>
              </w:tc>
              <w:tc>
                <w:tcPr>
                  <w:tcW w:w="1615" w:type="dxa"/>
                  <w:shd w:val="clear" w:color="auto" w:fill="D9D9D9" w:themeFill="background1" w:themeFillShade="D9"/>
                  <w:vAlign w:val="center"/>
                </w:tcPr>
                <w:p w14:paraId="3F78B380" w14:textId="77777777" w:rsidR="003D20E2" w:rsidRDefault="003D20E2" w:rsidP="003D20E2">
                  <w:pPr>
                    <w:jc w:val="center"/>
                  </w:pPr>
                  <w:r>
                    <w:t>GND</w:t>
                  </w:r>
                </w:p>
              </w:tc>
            </w:tr>
            <w:tr w:rsidR="003D20E2" w14:paraId="43BDB578" w14:textId="77777777" w:rsidTr="005E6197">
              <w:trPr>
                <w:cantSplit/>
                <w:trHeight w:val="425"/>
              </w:trPr>
              <w:tc>
                <w:tcPr>
                  <w:tcW w:w="537" w:type="dxa"/>
                  <w:vMerge/>
                  <w:shd w:val="clear" w:color="auto" w:fill="auto"/>
                  <w:textDirection w:val="tbRl"/>
                </w:tcPr>
                <w:p w14:paraId="36230AEA" w14:textId="77777777" w:rsidR="003D20E2" w:rsidRDefault="003D20E2" w:rsidP="003D20E2">
                  <w:pPr>
                    <w:ind w:left="113" w:right="113"/>
                    <w:jc w:val="center"/>
                  </w:pPr>
                </w:p>
              </w:tc>
              <w:tc>
                <w:tcPr>
                  <w:tcW w:w="2297" w:type="dxa"/>
                  <w:vAlign w:val="center"/>
                </w:tcPr>
                <w:p w14:paraId="79669456" w14:textId="77777777" w:rsidR="003D20E2" w:rsidRDefault="003D20E2" w:rsidP="003D20E2">
                  <w:pPr>
                    <w:jc w:val="center"/>
                  </w:pPr>
                  <w:r>
                    <w:t>CAN1_HI</w:t>
                  </w:r>
                </w:p>
              </w:tc>
              <w:tc>
                <w:tcPr>
                  <w:tcW w:w="1615" w:type="dxa"/>
                  <w:vAlign w:val="center"/>
                </w:tcPr>
                <w:p w14:paraId="6F55A592" w14:textId="77777777" w:rsidR="003D20E2" w:rsidRDefault="003D20E2" w:rsidP="003D20E2">
                  <w:pPr>
                    <w:jc w:val="center"/>
                  </w:pPr>
                  <w:r>
                    <w:t>CAN1_LO</w:t>
                  </w:r>
                </w:p>
              </w:tc>
            </w:tr>
          </w:tbl>
          <w:p w14:paraId="1F719BE8" w14:textId="77777777" w:rsidR="005639DC" w:rsidRDefault="005639DC" w:rsidP="001D64B9">
            <w:pPr>
              <w:jc w:val="center"/>
            </w:pPr>
          </w:p>
        </w:tc>
        <w:tc>
          <w:tcPr>
            <w:tcW w:w="4675" w:type="dxa"/>
            <w:vAlign w:val="center"/>
          </w:tcPr>
          <w:tbl>
            <w:tblPr>
              <w:tblStyle w:val="TableGrid"/>
              <w:tblW w:w="0" w:type="auto"/>
              <w:tblLook w:val="04A0" w:firstRow="1" w:lastRow="0" w:firstColumn="1" w:lastColumn="0" w:noHBand="0" w:noVBand="1"/>
            </w:tblPr>
            <w:tblGrid>
              <w:gridCol w:w="2224"/>
              <w:gridCol w:w="2225"/>
            </w:tblGrid>
            <w:tr w:rsidR="005639DC" w14:paraId="745AB367" w14:textId="77777777" w:rsidTr="00636B3D">
              <w:trPr>
                <w:trHeight w:val="425"/>
              </w:trPr>
              <w:tc>
                <w:tcPr>
                  <w:tcW w:w="2224" w:type="dxa"/>
                  <w:shd w:val="clear" w:color="auto" w:fill="C4BC96" w:themeFill="background2" w:themeFillShade="BF"/>
                  <w:vAlign w:val="center"/>
                </w:tcPr>
                <w:p w14:paraId="6476D451" w14:textId="77777777" w:rsidR="005639DC" w:rsidRDefault="005639DC" w:rsidP="001D64B9">
                  <w:pPr>
                    <w:jc w:val="center"/>
                  </w:pPr>
                  <w:r>
                    <w:t>PYRO_PWR</w:t>
                  </w:r>
                </w:p>
              </w:tc>
              <w:tc>
                <w:tcPr>
                  <w:tcW w:w="2225" w:type="dxa"/>
                  <w:shd w:val="clear" w:color="auto" w:fill="C4BC96" w:themeFill="background2" w:themeFillShade="BF"/>
                  <w:vAlign w:val="center"/>
                </w:tcPr>
                <w:p w14:paraId="3DBC1ABE" w14:textId="77777777" w:rsidR="005639DC" w:rsidRDefault="005639DC" w:rsidP="001D64B9">
                  <w:pPr>
                    <w:jc w:val="center"/>
                  </w:pPr>
                  <w:r>
                    <w:t>PYRO_PWR</w:t>
                  </w:r>
                </w:p>
              </w:tc>
            </w:tr>
            <w:tr w:rsidR="001D64B9" w14:paraId="23749C8B" w14:textId="77777777" w:rsidTr="00636B3D">
              <w:trPr>
                <w:trHeight w:val="425"/>
              </w:trPr>
              <w:tc>
                <w:tcPr>
                  <w:tcW w:w="2224" w:type="dxa"/>
                  <w:shd w:val="clear" w:color="auto" w:fill="C4BC96" w:themeFill="background2" w:themeFillShade="BF"/>
                  <w:vAlign w:val="center"/>
                </w:tcPr>
                <w:p w14:paraId="56A16217" w14:textId="2063D943" w:rsidR="001D64B9" w:rsidRDefault="001D64B9" w:rsidP="001D64B9">
                  <w:pPr>
                    <w:jc w:val="center"/>
                  </w:pPr>
                  <w:r>
                    <w:t>PYRO_PWR</w:t>
                  </w:r>
                </w:p>
              </w:tc>
              <w:tc>
                <w:tcPr>
                  <w:tcW w:w="2225" w:type="dxa"/>
                  <w:shd w:val="clear" w:color="auto" w:fill="C4BC96" w:themeFill="background2" w:themeFillShade="BF"/>
                  <w:vAlign w:val="center"/>
                </w:tcPr>
                <w:p w14:paraId="083CE6F3" w14:textId="3192AB51" w:rsidR="001D64B9" w:rsidRDefault="001D64B9" w:rsidP="001D64B9">
                  <w:pPr>
                    <w:jc w:val="center"/>
                  </w:pPr>
                  <w:r>
                    <w:t>PYRO_PWR</w:t>
                  </w:r>
                </w:p>
              </w:tc>
            </w:tr>
            <w:tr w:rsidR="001D64B9" w14:paraId="2C32C536" w14:textId="77777777" w:rsidTr="00636B3D">
              <w:trPr>
                <w:trHeight w:val="425"/>
              </w:trPr>
              <w:tc>
                <w:tcPr>
                  <w:tcW w:w="2224" w:type="dxa"/>
                  <w:shd w:val="clear" w:color="auto" w:fill="C4BC96" w:themeFill="background2" w:themeFillShade="BF"/>
                  <w:vAlign w:val="center"/>
                </w:tcPr>
                <w:p w14:paraId="4BA6570A" w14:textId="09D253DF" w:rsidR="001D64B9" w:rsidRDefault="001D64B9" w:rsidP="001D64B9">
                  <w:pPr>
                    <w:jc w:val="center"/>
                  </w:pPr>
                  <w:r>
                    <w:t>PYRO_PWR</w:t>
                  </w:r>
                </w:p>
              </w:tc>
              <w:tc>
                <w:tcPr>
                  <w:tcW w:w="2225" w:type="dxa"/>
                  <w:shd w:val="clear" w:color="auto" w:fill="C4BC96" w:themeFill="background2" w:themeFillShade="BF"/>
                  <w:vAlign w:val="center"/>
                </w:tcPr>
                <w:p w14:paraId="4765EC9B" w14:textId="64E84808" w:rsidR="001D64B9" w:rsidRDefault="001D64B9" w:rsidP="001D64B9">
                  <w:pPr>
                    <w:jc w:val="center"/>
                  </w:pPr>
                  <w:r>
                    <w:t>PYRO_PWR</w:t>
                  </w:r>
                </w:p>
              </w:tc>
            </w:tr>
            <w:tr w:rsidR="001D64B9" w14:paraId="5B953EBD" w14:textId="77777777" w:rsidTr="00636B3D">
              <w:trPr>
                <w:trHeight w:val="425"/>
              </w:trPr>
              <w:tc>
                <w:tcPr>
                  <w:tcW w:w="2224" w:type="dxa"/>
                  <w:shd w:val="clear" w:color="auto" w:fill="C4BC96" w:themeFill="background2" w:themeFillShade="BF"/>
                  <w:vAlign w:val="center"/>
                </w:tcPr>
                <w:p w14:paraId="32C4665C" w14:textId="0D522202" w:rsidR="001D64B9" w:rsidRDefault="001D64B9" w:rsidP="001D64B9">
                  <w:pPr>
                    <w:jc w:val="center"/>
                  </w:pPr>
                  <w:r>
                    <w:t>PYRO_PWR</w:t>
                  </w:r>
                </w:p>
              </w:tc>
              <w:tc>
                <w:tcPr>
                  <w:tcW w:w="2225" w:type="dxa"/>
                  <w:shd w:val="clear" w:color="auto" w:fill="C4BC96" w:themeFill="background2" w:themeFillShade="BF"/>
                  <w:vAlign w:val="center"/>
                </w:tcPr>
                <w:p w14:paraId="3397A4AD" w14:textId="22EF5ACE" w:rsidR="001D64B9" w:rsidRDefault="001D64B9" w:rsidP="001D64B9">
                  <w:pPr>
                    <w:jc w:val="center"/>
                  </w:pPr>
                  <w:r>
                    <w:t>PYRO_PWR</w:t>
                  </w:r>
                </w:p>
              </w:tc>
            </w:tr>
            <w:tr w:rsidR="001D64B9" w14:paraId="7FD0A567" w14:textId="77777777" w:rsidTr="001D64B9">
              <w:trPr>
                <w:trHeight w:val="425"/>
              </w:trPr>
              <w:tc>
                <w:tcPr>
                  <w:tcW w:w="2224" w:type="dxa"/>
                  <w:shd w:val="clear" w:color="auto" w:fill="D9D9D9" w:themeFill="background1" w:themeFillShade="D9"/>
                  <w:vAlign w:val="center"/>
                </w:tcPr>
                <w:p w14:paraId="0794B3DA" w14:textId="2CDC1F63" w:rsidR="001D64B9" w:rsidRDefault="001D64B9" w:rsidP="001D64B9">
                  <w:pPr>
                    <w:jc w:val="center"/>
                  </w:pPr>
                  <w:r>
                    <w:t>GND</w:t>
                  </w:r>
                </w:p>
              </w:tc>
              <w:tc>
                <w:tcPr>
                  <w:tcW w:w="2225" w:type="dxa"/>
                  <w:shd w:val="clear" w:color="auto" w:fill="D9D9D9" w:themeFill="background1" w:themeFillShade="D9"/>
                  <w:vAlign w:val="center"/>
                </w:tcPr>
                <w:p w14:paraId="6EC467D7" w14:textId="6937052F" w:rsidR="001D64B9" w:rsidRDefault="001D64B9" w:rsidP="001D64B9">
                  <w:pPr>
                    <w:jc w:val="center"/>
                  </w:pPr>
                  <w:r>
                    <w:t>GND</w:t>
                  </w:r>
                </w:p>
              </w:tc>
            </w:tr>
            <w:tr w:rsidR="001D64B9" w14:paraId="6D953395" w14:textId="77777777" w:rsidTr="001D64B9">
              <w:trPr>
                <w:trHeight w:val="425"/>
              </w:trPr>
              <w:tc>
                <w:tcPr>
                  <w:tcW w:w="2224" w:type="dxa"/>
                  <w:shd w:val="clear" w:color="auto" w:fill="D9D9D9" w:themeFill="background1" w:themeFillShade="D9"/>
                  <w:vAlign w:val="center"/>
                </w:tcPr>
                <w:p w14:paraId="02665BD4" w14:textId="05D22194" w:rsidR="001D64B9" w:rsidRDefault="001D64B9" w:rsidP="001D64B9">
                  <w:pPr>
                    <w:jc w:val="center"/>
                  </w:pPr>
                  <w:r>
                    <w:t>GND</w:t>
                  </w:r>
                </w:p>
              </w:tc>
              <w:tc>
                <w:tcPr>
                  <w:tcW w:w="2225" w:type="dxa"/>
                  <w:shd w:val="clear" w:color="auto" w:fill="D9D9D9" w:themeFill="background1" w:themeFillShade="D9"/>
                  <w:vAlign w:val="center"/>
                </w:tcPr>
                <w:p w14:paraId="2BDD8DC9" w14:textId="7A3E22A3" w:rsidR="001D64B9" w:rsidRDefault="001D64B9" w:rsidP="001D64B9">
                  <w:pPr>
                    <w:jc w:val="center"/>
                  </w:pPr>
                  <w:r>
                    <w:t>GND</w:t>
                  </w:r>
                </w:p>
              </w:tc>
            </w:tr>
            <w:tr w:rsidR="001D64B9" w14:paraId="7BAB45FE" w14:textId="77777777" w:rsidTr="001D64B9">
              <w:trPr>
                <w:trHeight w:val="425"/>
              </w:trPr>
              <w:tc>
                <w:tcPr>
                  <w:tcW w:w="2224" w:type="dxa"/>
                  <w:shd w:val="clear" w:color="auto" w:fill="D9D9D9" w:themeFill="background1" w:themeFillShade="D9"/>
                  <w:vAlign w:val="center"/>
                </w:tcPr>
                <w:p w14:paraId="0FE8CAA0" w14:textId="0D6A630F" w:rsidR="001D64B9" w:rsidRDefault="001D64B9" w:rsidP="001D64B9">
                  <w:pPr>
                    <w:jc w:val="center"/>
                  </w:pPr>
                  <w:r>
                    <w:t>GND</w:t>
                  </w:r>
                </w:p>
              </w:tc>
              <w:tc>
                <w:tcPr>
                  <w:tcW w:w="2225" w:type="dxa"/>
                  <w:shd w:val="clear" w:color="auto" w:fill="D9D9D9" w:themeFill="background1" w:themeFillShade="D9"/>
                  <w:vAlign w:val="center"/>
                </w:tcPr>
                <w:p w14:paraId="70B21A63" w14:textId="4566FAEF" w:rsidR="001D64B9" w:rsidRDefault="001D64B9" w:rsidP="001D64B9">
                  <w:pPr>
                    <w:jc w:val="center"/>
                  </w:pPr>
                  <w:r>
                    <w:t>GND</w:t>
                  </w:r>
                </w:p>
              </w:tc>
            </w:tr>
            <w:tr w:rsidR="001D64B9" w14:paraId="0D42DA4A" w14:textId="77777777" w:rsidTr="001D64B9">
              <w:trPr>
                <w:trHeight w:val="425"/>
              </w:trPr>
              <w:tc>
                <w:tcPr>
                  <w:tcW w:w="2224" w:type="dxa"/>
                  <w:shd w:val="clear" w:color="auto" w:fill="D9D9D9" w:themeFill="background1" w:themeFillShade="D9"/>
                  <w:vAlign w:val="center"/>
                </w:tcPr>
                <w:p w14:paraId="74A90F31" w14:textId="25760440" w:rsidR="001D64B9" w:rsidRDefault="001D64B9" w:rsidP="001D64B9">
                  <w:pPr>
                    <w:jc w:val="center"/>
                  </w:pPr>
                  <w:r>
                    <w:t>GND</w:t>
                  </w:r>
                </w:p>
              </w:tc>
              <w:tc>
                <w:tcPr>
                  <w:tcW w:w="2225" w:type="dxa"/>
                  <w:shd w:val="clear" w:color="auto" w:fill="D9D9D9" w:themeFill="background1" w:themeFillShade="D9"/>
                  <w:vAlign w:val="center"/>
                </w:tcPr>
                <w:p w14:paraId="14B8B6A0" w14:textId="3B8DC1CC" w:rsidR="001D64B9" w:rsidRDefault="001D64B9" w:rsidP="001D64B9">
                  <w:pPr>
                    <w:jc w:val="center"/>
                  </w:pPr>
                  <w:r>
                    <w:t>GND</w:t>
                  </w:r>
                </w:p>
              </w:tc>
            </w:tr>
            <w:tr w:rsidR="001D64B9" w14:paraId="55E6ED59" w14:textId="77777777" w:rsidTr="001D64B9">
              <w:trPr>
                <w:trHeight w:val="425"/>
              </w:trPr>
              <w:tc>
                <w:tcPr>
                  <w:tcW w:w="2224" w:type="dxa"/>
                  <w:shd w:val="clear" w:color="auto" w:fill="D9D9D9" w:themeFill="background1" w:themeFillShade="D9"/>
                  <w:vAlign w:val="center"/>
                </w:tcPr>
                <w:p w14:paraId="58BD0B45" w14:textId="51B2F498" w:rsidR="001D64B9" w:rsidRDefault="001D64B9" w:rsidP="001D64B9">
                  <w:pPr>
                    <w:jc w:val="center"/>
                  </w:pPr>
                  <w:r>
                    <w:t>GND</w:t>
                  </w:r>
                </w:p>
              </w:tc>
              <w:tc>
                <w:tcPr>
                  <w:tcW w:w="2225" w:type="dxa"/>
                  <w:shd w:val="clear" w:color="auto" w:fill="D9D9D9" w:themeFill="background1" w:themeFillShade="D9"/>
                  <w:vAlign w:val="center"/>
                </w:tcPr>
                <w:p w14:paraId="67662D5B" w14:textId="595E4103" w:rsidR="001D64B9" w:rsidRDefault="001D64B9" w:rsidP="001D64B9">
                  <w:pPr>
                    <w:jc w:val="center"/>
                  </w:pPr>
                  <w:r>
                    <w:t>GND</w:t>
                  </w:r>
                </w:p>
              </w:tc>
            </w:tr>
            <w:tr w:rsidR="001D64B9" w14:paraId="77AB288E" w14:textId="77777777" w:rsidTr="001D64B9">
              <w:trPr>
                <w:trHeight w:val="425"/>
              </w:trPr>
              <w:tc>
                <w:tcPr>
                  <w:tcW w:w="2224" w:type="dxa"/>
                  <w:shd w:val="clear" w:color="auto" w:fill="D9D9D9" w:themeFill="background1" w:themeFillShade="D9"/>
                  <w:vAlign w:val="center"/>
                </w:tcPr>
                <w:p w14:paraId="172C61C0" w14:textId="75FE6D32" w:rsidR="001D64B9" w:rsidRDefault="001D64B9" w:rsidP="001D64B9">
                  <w:pPr>
                    <w:jc w:val="center"/>
                  </w:pPr>
                  <w:r>
                    <w:t>GND</w:t>
                  </w:r>
                </w:p>
              </w:tc>
              <w:tc>
                <w:tcPr>
                  <w:tcW w:w="2225" w:type="dxa"/>
                  <w:shd w:val="clear" w:color="auto" w:fill="D9D9D9" w:themeFill="background1" w:themeFillShade="D9"/>
                  <w:vAlign w:val="center"/>
                </w:tcPr>
                <w:p w14:paraId="1CAEC43D" w14:textId="3CB00BD4" w:rsidR="001D64B9" w:rsidRDefault="001D64B9" w:rsidP="001D64B9">
                  <w:pPr>
                    <w:jc w:val="center"/>
                  </w:pPr>
                  <w:r>
                    <w:t>GND</w:t>
                  </w:r>
                </w:p>
              </w:tc>
            </w:tr>
          </w:tbl>
          <w:p w14:paraId="2FE4CB54" w14:textId="77777777" w:rsidR="005639DC" w:rsidRDefault="005639DC" w:rsidP="001D64B9">
            <w:pPr>
              <w:jc w:val="center"/>
            </w:pPr>
          </w:p>
        </w:tc>
      </w:tr>
      <w:tr w:rsidR="003F5F9E" w14:paraId="17CA6C35" w14:textId="77777777" w:rsidTr="001D64B9">
        <w:trPr>
          <w:trHeight w:val="44"/>
        </w:trPr>
        <w:tc>
          <w:tcPr>
            <w:tcW w:w="4675" w:type="dxa"/>
          </w:tcPr>
          <w:p w14:paraId="5DDAD7A1" w14:textId="77777777" w:rsidR="003F5F9E" w:rsidRDefault="003F5F9E">
            <w:pPr>
              <w:jc w:val="left"/>
            </w:pPr>
          </w:p>
        </w:tc>
        <w:tc>
          <w:tcPr>
            <w:tcW w:w="4675" w:type="dxa"/>
          </w:tcPr>
          <w:p w14:paraId="65C6D446" w14:textId="77777777" w:rsidR="003F5F9E" w:rsidRDefault="003F5F9E">
            <w:pPr>
              <w:jc w:val="left"/>
            </w:pPr>
          </w:p>
        </w:tc>
      </w:tr>
    </w:tbl>
    <w:p w14:paraId="042F3451" w14:textId="3F3D89D6" w:rsidR="0083604D" w:rsidRPr="0083604D" w:rsidRDefault="0083604D" w:rsidP="00511469">
      <w:pPr>
        <w:pStyle w:val="ListParagraph"/>
        <w:spacing w:after="240"/>
        <w:ind w:left="0" w:firstLine="720"/>
        <w:jc w:val="left"/>
      </w:pPr>
      <w:r>
        <w:t xml:space="preserve">The left table represents the pinout for the left Hydra V3 connector (based on a top-down view of the PCB) where V_BATT is the top left pin of the connector. </w:t>
      </w:r>
      <w:r>
        <w:rPr>
          <w:b/>
          <w:bCs/>
        </w:rPr>
        <w:t>This is important because Altium inserts the connectors upside down and they must be rotated 180 degrees.</w:t>
      </w:r>
      <w:r>
        <w:t xml:space="preserve"> Likewise, the right table represents the pinout for the right Hydra V3 connector where the PYRO_PWR pins are </w:t>
      </w:r>
      <w:r w:rsidR="00511469">
        <w:t xml:space="preserve">on the top half of the </w:t>
      </w:r>
      <w:r w:rsidR="00511469">
        <w:lastRenderedPageBreak/>
        <w:t>connector.</w:t>
      </w:r>
      <w:r w:rsidR="00A603AE">
        <w:t xml:space="preserve"> Eight PYRO_PWR pins are included to allow for enough ground pins such that there is a ground pin for every power pin (regulated or not).</w:t>
      </w:r>
    </w:p>
    <w:p w14:paraId="34BCA257" w14:textId="77777777" w:rsidR="003F5F9E" w:rsidRDefault="003F5F9E" w:rsidP="003F5F9E">
      <w:pPr>
        <w:spacing w:after="240"/>
        <w:ind w:firstLine="720"/>
        <w:jc w:val="left"/>
      </w:pPr>
      <w: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00A95E39">
        <w:rPr>
          <w:b/>
          <w:bCs/>
        </w:rPr>
        <w:t>this should no longer be a thing</w:t>
      </w:r>
      <w:r>
        <w:t>. The PYRO_PWR rail should only be used by power boards, pyrotechnics channels, and the communication board to ensure that it remains a highly reliable power rail for the entire system.</w:t>
      </w:r>
    </w:p>
    <w:p w14:paraId="32F941F6" w14:textId="77777777" w:rsidR="004A50A6" w:rsidRDefault="004A50A6" w:rsidP="004A50A6">
      <w:pPr>
        <w:ind w:firstLine="720"/>
        <w:jc w:val="left"/>
      </w:pPr>
      <w:r>
        <w:t>The regulated 5V and 3V3 rails of the avionics system maintain 4 power pins each, providing each rail with a theoretical 12.8A current capacity (based on 3.2A/pin). The left header of the avionics stack also 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 Of the two new CAN buses, one is reserved for sending time-critical command data and the other is reserved for sending non-time-critical sensor data.</w:t>
      </w:r>
    </w:p>
    <w:p w14:paraId="56259DEF" w14:textId="2E810BAE" w:rsidR="006D2B12" w:rsidRDefault="006D2B12" w:rsidP="006D2B12">
      <w:pPr>
        <w:pStyle w:val="Heading4"/>
        <w:spacing w:after="240"/>
      </w:pPr>
      <w:r>
        <w:t>Wire-to-board Connectors</w:t>
      </w:r>
    </w:p>
    <w:p w14:paraId="3CAF01F2" w14:textId="4D586E98" w:rsidR="006D2B12" w:rsidRDefault="006D2B12" w:rsidP="008C549D">
      <w:pPr>
        <w:spacing w:after="240"/>
        <w:ind w:firstLine="432"/>
      </w:pPr>
      <w:r>
        <w:t xml:space="preserve">Hydra V3 uses Molex PicoBlade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Pr>
          <w:b/>
          <w:bCs/>
        </w:rPr>
        <w:t>must be labelled on the opposite silk mask</w:t>
      </w:r>
      <w:r>
        <w:t>. The individual pinouts can be omitted from the silk mask on a case-by-case basis, but the general function of the connector should be clearly visible without needing to disassemble the stack.</w:t>
      </w:r>
      <w:r w:rsidR="00462B0C">
        <w:t xml:space="preserve"> All wire-to-board connectors located at the rear of Hydra V3 PCBs should be located at a Y value of </w:t>
      </w:r>
      <w:r w:rsidR="008C549D">
        <w:t>-16.25mm. Therefore:</w:t>
      </w:r>
    </w:p>
    <w:p w14:paraId="2D49DE8C" w14:textId="19F01109" w:rsidR="008C549D" w:rsidRDefault="008C549D" w:rsidP="008C549D">
      <w:pPr>
        <w:pStyle w:val="ListParagraph"/>
        <w:numPr>
          <w:ilvl w:val="2"/>
          <w:numId w:val="9"/>
        </w:numPr>
      </w:pPr>
      <w:r>
        <w:t xml:space="preserve">Wire-to-board connectors (general) </w:t>
      </w:r>
      <w:r>
        <w:rPr>
          <w:rFonts w:ascii="Wingdings" w:eastAsia="Wingdings" w:hAnsi="Wingdings" w:cs="Wingdings"/>
        </w:rPr>
        <w:sym w:font="Wingdings" w:char="F0E0"/>
      </w:r>
      <w:r>
        <w:t xml:space="preserve"> (X: varies, Y: -16.25mm)</w:t>
      </w:r>
    </w:p>
    <w:p w14:paraId="154DB55B" w14:textId="4FDAECAF" w:rsidR="006D2B12" w:rsidRDefault="006D2B12" w:rsidP="006D2B12">
      <w:pPr>
        <w:pStyle w:val="Heading4"/>
        <w:spacing w:after="240"/>
      </w:pPr>
      <w:commentRangeStart w:id="28"/>
      <w:r>
        <w:t>Debugging Interface</w:t>
      </w:r>
      <w:commentRangeEnd w:id="28"/>
      <w:r w:rsidR="007D768F">
        <w:rPr>
          <w:rStyle w:val="CommentReference"/>
        </w:rPr>
        <w:commentReference w:id="28"/>
      </w:r>
    </w:p>
    <w:p w14:paraId="504C10B4" w14:textId="7B57D85E" w:rsidR="006D2B12" w:rsidRDefault="006D2B12" w:rsidP="006D2B12">
      <w:pPr>
        <w:spacing w:after="240"/>
        <w:ind w:firstLine="720"/>
      </w:pPr>
      <w:r>
        <w:t xml:space="preserve">The Samtec TigerEye connectors severely limit the vertical clearance available between Hydra V3 PCBs. This, in combination with the small size of the PCBs prevents the use of a dedicated full-scale J-Link connector. Instead, the Hydra V3 PCBs </w:t>
      </w:r>
      <w:r w:rsidR="00BA1F6A">
        <w:t>use a 6-pin Molex PicoBlade connector for debugging</w:t>
      </w:r>
      <w:r w:rsidR="00D35394">
        <w:t xml:space="preserve"> which is located on the top layer of the PCB as follows:</w:t>
      </w:r>
    </w:p>
    <w:p w14:paraId="09B5E957" w14:textId="201EAD04" w:rsidR="002D0C5A" w:rsidRDefault="00661F02" w:rsidP="002D0C5A">
      <w:pPr>
        <w:pStyle w:val="ListParagraph"/>
        <w:numPr>
          <w:ilvl w:val="2"/>
          <w:numId w:val="9"/>
        </w:numPr>
        <w:spacing w:after="240"/>
      </w:pPr>
      <w:r>
        <w:t>Debug</w:t>
      </w:r>
      <w:r w:rsidR="002D0C5A">
        <w:t xml:space="preserve"> </w:t>
      </w:r>
      <w:r w:rsidR="00D35394">
        <w:t>connector</w:t>
      </w:r>
      <w:r w:rsidR="002D0C5A">
        <w:t xml:space="preserve"> </w:t>
      </w:r>
      <w:r w:rsidR="002D0C5A">
        <w:rPr>
          <w:rFonts w:ascii="Wingdings" w:eastAsia="Wingdings" w:hAnsi="Wingdings" w:cs="Wingdings"/>
        </w:rPr>
        <w:t>à</w:t>
      </w:r>
      <w:r w:rsidR="002D0C5A">
        <w:t xml:space="preserve"> (X: </w:t>
      </w:r>
      <w:r w:rsidR="00D35394">
        <w:t>0.0mm</w:t>
      </w:r>
      <w:r w:rsidR="002D0C5A">
        <w:t xml:space="preserve">, Y: </w:t>
      </w:r>
      <w:r w:rsidR="0031306D">
        <w:t>19.0</w:t>
      </w:r>
      <w:r w:rsidR="002D0C5A">
        <w:t>mm)</w:t>
      </w:r>
    </w:p>
    <w:p w14:paraId="045088EC" w14:textId="73074B7B" w:rsidR="00661F02" w:rsidRDefault="00661F02" w:rsidP="00661F02">
      <w:pPr>
        <w:pStyle w:val="ListParagraph"/>
        <w:numPr>
          <w:ilvl w:val="3"/>
          <w:numId w:val="9"/>
        </w:numPr>
        <w:spacing w:after="240"/>
      </w:pPr>
      <w:r>
        <w:t>Label</w:t>
      </w:r>
      <w:r w:rsidR="00143C2B">
        <w:t xml:space="preserve"> 1</w:t>
      </w:r>
      <w:r>
        <w:t xml:space="preserve"> </w:t>
      </w:r>
      <w:r>
        <w:rPr>
          <w:rFonts w:ascii="Wingdings" w:eastAsia="Wingdings" w:hAnsi="Wingdings" w:cs="Wingdings"/>
        </w:rPr>
        <w:sym w:font="Wingdings" w:char="F0E0"/>
      </w:r>
      <w:r>
        <w:t xml:space="preserve"> (X:</w:t>
      </w:r>
      <w:r w:rsidR="00307537">
        <w:t xml:space="preserve"> </w:t>
      </w:r>
      <w:r>
        <w:t>-</w:t>
      </w:r>
      <w:r w:rsidR="007F230A">
        <w:t>7.0</w:t>
      </w:r>
      <w:r>
        <w:t xml:space="preserve">mm, </w:t>
      </w:r>
      <w:r w:rsidR="007F230A">
        <w:t>Y: 21.0</w:t>
      </w:r>
      <w:r>
        <w:t>mm)</w:t>
      </w:r>
    </w:p>
    <w:p w14:paraId="620BB56E" w14:textId="3926E425" w:rsidR="007F230A" w:rsidRDefault="007F230A" w:rsidP="00661F02">
      <w:pPr>
        <w:pStyle w:val="ListParagraph"/>
        <w:numPr>
          <w:ilvl w:val="3"/>
          <w:numId w:val="9"/>
        </w:numPr>
        <w:spacing w:after="240"/>
      </w:pPr>
      <w:r>
        <w:t xml:space="preserve">Label 2 </w:t>
      </w:r>
      <w:r>
        <w:rPr>
          <w:rFonts w:ascii="Wingdings" w:eastAsia="Wingdings" w:hAnsi="Wingdings" w:cs="Wingdings"/>
        </w:rPr>
        <w:sym w:font="Wingdings" w:char="F0E0"/>
      </w:r>
      <w:r>
        <w:t xml:space="preserve"> (X: 7.0mm, Y: 23.299mm)</w:t>
      </w:r>
    </w:p>
    <w:p w14:paraId="2E2783CE" w14:textId="79874C00" w:rsidR="002D0C5A" w:rsidRDefault="00661F02" w:rsidP="002D0C5A">
      <w:pPr>
        <w:pStyle w:val="ListParagraph"/>
        <w:numPr>
          <w:ilvl w:val="2"/>
          <w:numId w:val="9"/>
        </w:numPr>
        <w:spacing w:after="240"/>
      </w:pPr>
      <w:r>
        <w:t>Reset</w:t>
      </w:r>
      <w:r w:rsidR="005359C2">
        <w:t xml:space="preserve"> switch </w:t>
      </w:r>
      <w:r w:rsidR="005359C2">
        <w:rPr>
          <w:rFonts w:ascii="Wingdings" w:eastAsia="Wingdings" w:hAnsi="Wingdings" w:cs="Wingdings"/>
        </w:rPr>
        <w:t>à</w:t>
      </w:r>
      <w:r w:rsidR="005359C2">
        <w:t xml:space="preserve"> (X: </w:t>
      </w:r>
      <w:r w:rsidR="00307537">
        <w:t>10.0</w:t>
      </w:r>
      <w:r w:rsidR="005359C2">
        <w:t xml:space="preserve">mm, Y: </w:t>
      </w:r>
      <w:r w:rsidR="00307537">
        <w:t>18.7</w:t>
      </w:r>
      <w:r w:rsidR="005359C2">
        <w:t>mm)</w:t>
      </w:r>
    </w:p>
    <w:p w14:paraId="5C0AEC54" w14:textId="58777B64" w:rsidR="00307537" w:rsidRDefault="00307537" w:rsidP="00307537">
      <w:pPr>
        <w:pStyle w:val="ListParagraph"/>
        <w:numPr>
          <w:ilvl w:val="3"/>
          <w:numId w:val="9"/>
        </w:numPr>
        <w:spacing w:after="240"/>
      </w:pPr>
      <w:r>
        <w:t xml:space="preserve">Label </w:t>
      </w:r>
      <w:r>
        <w:rPr>
          <w:rFonts w:ascii="Wingdings" w:eastAsia="Wingdings" w:hAnsi="Wingdings" w:cs="Wingdings"/>
        </w:rPr>
        <w:sym w:font="Wingdings" w:char="F0E0"/>
      </w:r>
      <w:r>
        <w:t xml:space="preserve"> (X: </w:t>
      </w:r>
      <w:r w:rsidR="00286940">
        <w:t>8.9mm, Y: 20.8mm)</w:t>
      </w:r>
    </w:p>
    <w:p w14:paraId="05B81730" w14:textId="367F8AA6" w:rsidR="00BC02CD" w:rsidRDefault="00BC02CD" w:rsidP="00F0779F">
      <w:pPr>
        <w:spacing w:after="240"/>
        <w:ind w:firstLine="360"/>
      </w:pPr>
      <w:r>
        <w:t xml:space="preserve">The pinout for the debugging interface (based on the </w:t>
      </w:r>
      <w:r w:rsidR="00F0779F">
        <w:t xml:space="preserve">Molex </w:t>
      </w:r>
      <w:r w:rsidR="00F0779F" w:rsidRPr="00F0779F">
        <w:t>0532610671</w:t>
      </w:r>
      <w:r w:rsidR="00F0779F">
        <w:t xml:space="preserve"> part available in our Altium cloud) is as follows:</w:t>
      </w:r>
    </w:p>
    <w:p w14:paraId="795FD502" w14:textId="66E88385" w:rsidR="00F0779F" w:rsidRDefault="00F0779F" w:rsidP="00F0779F">
      <w:pPr>
        <w:pStyle w:val="ListParagraph"/>
        <w:numPr>
          <w:ilvl w:val="0"/>
          <w:numId w:val="19"/>
        </w:numPr>
        <w:spacing w:after="240"/>
        <w:jc w:val="center"/>
      </w:pPr>
      <w:r>
        <w:lastRenderedPageBreak/>
        <w:t>SWO</w:t>
      </w:r>
    </w:p>
    <w:p w14:paraId="0904EFC5" w14:textId="796804AE" w:rsidR="00F0779F" w:rsidRDefault="00F0779F" w:rsidP="00F0779F">
      <w:pPr>
        <w:pStyle w:val="ListParagraph"/>
        <w:numPr>
          <w:ilvl w:val="0"/>
          <w:numId w:val="19"/>
        </w:numPr>
        <w:spacing w:after="240"/>
        <w:jc w:val="center"/>
      </w:pPr>
      <w:r>
        <w:t>SWDIO</w:t>
      </w:r>
    </w:p>
    <w:p w14:paraId="5DB46B5B" w14:textId="77CC62CE" w:rsidR="00F0779F" w:rsidRDefault="00F0779F" w:rsidP="00F0779F">
      <w:pPr>
        <w:pStyle w:val="ListParagraph"/>
        <w:numPr>
          <w:ilvl w:val="0"/>
          <w:numId w:val="19"/>
        </w:numPr>
        <w:spacing w:after="240"/>
        <w:jc w:val="center"/>
      </w:pPr>
      <w:r>
        <w:t>SWCLK</w:t>
      </w:r>
    </w:p>
    <w:p w14:paraId="0C506FED" w14:textId="08454743" w:rsidR="00F0779F" w:rsidRDefault="00F0779F" w:rsidP="00F0779F">
      <w:pPr>
        <w:pStyle w:val="ListParagraph"/>
        <w:numPr>
          <w:ilvl w:val="0"/>
          <w:numId w:val="19"/>
        </w:numPr>
        <w:spacing w:after="240"/>
        <w:jc w:val="center"/>
      </w:pPr>
      <w:r>
        <w:t>RESET</w:t>
      </w:r>
    </w:p>
    <w:p w14:paraId="701B8249" w14:textId="005A55A7" w:rsidR="00F0779F" w:rsidRDefault="00F0779F" w:rsidP="00F0779F">
      <w:pPr>
        <w:pStyle w:val="ListParagraph"/>
        <w:numPr>
          <w:ilvl w:val="0"/>
          <w:numId w:val="19"/>
        </w:numPr>
        <w:spacing w:after="240"/>
        <w:jc w:val="center"/>
      </w:pPr>
      <w:r>
        <w:t>VREF</w:t>
      </w:r>
    </w:p>
    <w:p w14:paraId="72645F62" w14:textId="1064EBEF" w:rsidR="00F0779F" w:rsidRDefault="00F0779F" w:rsidP="00F0779F">
      <w:pPr>
        <w:pStyle w:val="ListParagraph"/>
        <w:numPr>
          <w:ilvl w:val="0"/>
          <w:numId w:val="19"/>
        </w:numPr>
        <w:spacing w:after="240"/>
        <w:jc w:val="center"/>
      </w:pPr>
      <w:r>
        <w:t>GND</w:t>
      </w:r>
    </w:p>
    <w:p w14:paraId="682AEEB1" w14:textId="3A3D04D0" w:rsidR="00F0779F" w:rsidRDefault="00F0779F" w:rsidP="00F0779F">
      <w:pPr>
        <w:spacing w:after="240"/>
        <w:jc w:val="left"/>
      </w:pPr>
      <w:r>
        <w:t>And both shield pins of the connector are also grounded.</w:t>
      </w:r>
    </w:p>
    <w:p w14:paraId="2EAED1A7" w14:textId="77777777" w:rsidR="00441C7C" w:rsidRDefault="00441C7C" w:rsidP="00441C7C">
      <w:pPr>
        <w:pStyle w:val="Heading4"/>
        <w:spacing w:after="240"/>
      </w:pPr>
      <w:r>
        <w:t>Status LED Locations</w:t>
      </w:r>
    </w:p>
    <w:p w14:paraId="03ADB276" w14:textId="5EA541C6" w:rsidR="00441C7C" w:rsidRDefault="00441C7C" w:rsidP="00441C7C">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14:paraId="39A41496" w14:textId="77777777" w:rsidR="00441C7C" w:rsidRDefault="00441C7C" w:rsidP="00441C7C">
      <w:pPr>
        <w:pStyle w:val="ListParagraph"/>
        <w:numPr>
          <w:ilvl w:val="2"/>
          <w:numId w:val="9"/>
        </w:numPr>
        <w:jc w:val="left"/>
      </w:pPr>
      <w:r>
        <w:t xml:space="preserve">Power status LED </w:t>
      </w:r>
      <w:r>
        <w:rPr>
          <w:rFonts w:ascii="Wingdings" w:eastAsia="Wingdings" w:hAnsi="Wingdings" w:cs="Wingdings"/>
        </w:rPr>
        <w:sym w:font="Wingdings" w:char="F0E0"/>
      </w:r>
      <w:r>
        <w:t xml:space="preserve"> X:13.6mm, Y:18.4mm</w:t>
      </w:r>
    </w:p>
    <w:p w14:paraId="48275275" w14:textId="3C1DB621" w:rsidR="00BB0666" w:rsidRDefault="00BB0666" w:rsidP="00BB0666">
      <w:pPr>
        <w:pStyle w:val="ListParagraph"/>
        <w:numPr>
          <w:ilvl w:val="3"/>
          <w:numId w:val="9"/>
        </w:numPr>
        <w:jc w:val="left"/>
      </w:pPr>
      <w:r>
        <w:t>Label</w:t>
      </w:r>
      <w:r w:rsidR="006F5879">
        <w:t xml:space="preserve"> </w:t>
      </w:r>
      <w:r w:rsidR="006F5879">
        <w:rPr>
          <w:rFonts w:ascii="Wingdings" w:eastAsia="Wingdings" w:hAnsi="Wingdings" w:cs="Wingdings"/>
        </w:rPr>
        <w:t>à</w:t>
      </w:r>
      <w:r w:rsidR="006F5879">
        <w:t xml:space="preserve"> </w:t>
      </w:r>
      <w:r w:rsidR="003C4C58">
        <w:t xml:space="preserve">X: </w:t>
      </w:r>
      <w:r w:rsidR="00412249">
        <w:t>11.5mm</w:t>
      </w:r>
      <w:r w:rsidR="003C4C58">
        <w:t>, Y: 19.3mm</w:t>
      </w:r>
    </w:p>
    <w:p w14:paraId="66B68F6A" w14:textId="77777777" w:rsidR="00441C7C" w:rsidRDefault="00441C7C" w:rsidP="00441C7C">
      <w:pPr>
        <w:pStyle w:val="ListParagraph"/>
        <w:numPr>
          <w:ilvl w:val="2"/>
          <w:numId w:val="9"/>
        </w:numPr>
        <w:jc w:val="left"/>
      </w:pPr>
      <w:r>
        <w:t xml:space="preserve">MCU status LED </w:t>
      </w:r>
      <w:r>
        <w:rPr>
          <w:rFonts w:ascii="Wingdings" w:eastAsia="Wingdings" w:hAnsi="Wingdings" w:cs="Wingdings"/>
        </w:rPr>
        <w:sym w:font="Wingdings" w:char="F0E0"/>
      </w:r>
      <w:r>
        <w:t xml:space="preserve"> X:16.5mm, Y:15.5mm</w:t>
      </w:r>
    </w:p>
    <w:p w14:paraId="139962C3" w14:textId="46F3D638" w:rsidR="003C4C58" w:rsidRDefault="003C4C58" w:rsidP="003C4C58">
      <w:pPr>
        <w:pStyle w:val="ListParagraph"/>
        <w:numPr>
          <w:ilvl w:val="3"/>
          <w:numId w:val="9"/>
        </w:numPr>
        <w:jc w:val="left"/>
      </w:pPr>
      <w:r>
        <w:t xml:space="preserve">Label </w:t>
      </w:r>
      <w:r>
        <w:rPr>
          <w:rFonts w:ascii="Wingdings" w:eastAsia="Wingdings" w:hAnsi="Wingdings" w:cs="Wingdings"/>
        </w:rPr>
        <w:t>à</w:t>
      </w:r>
      <w:r>
        <w:t xml:space="preserve"> X: </w:t>
      </w:r>
      <w:r w:rsidR="00BF0E77">
        <w:t>15.0mm</w:t>
      </w:r>
      <w:r>
        <w:t>, Y: 16.4mm</w:t>
      </w:r>
    </w:p>
    <w:p w14:paraId="04A8B5F2" w14:textId="77777777" w:rsidR="00441C7C" w:rsidRDefault="00441C7C" w:rsidP="00441C7C">
      <w:pPr>
        <w:pStyle w:val="ListParagraph"/>
        <w:numPr>
          <w:ilvl w:val="2"/>
          <w:numId w:val="9"/>
        </w:numPr>
        <w:jc w:val="left"/>
      </w:pPr>
      <w:r>
        <w:t xml:space="preserve">Custom status 1 LED </w:t>
      </w:r>
      <w:r>
        <w:rPr>
          <w:rFonts w:ascii="Wingdings" w:eastAsia="Wingdings" w:hAnsi="Wingdings" w:cs="Wingdings"/>
        </w:rPr>
        <w:sym w:font="Wingdings" w:char="F0E0"/>
      </w:r>
      <w:r>
        <w:t xml:space="preserve"> X: 19.0mm, Y:12.5mm</w:t>
      </w:r>
    </w:p>
    <w:p w14:paraId="436CC58F" w14:textId="5D4D25E7" w:rsidR="003C4C58" w:rsidRDefault="003C4C58" w:rsidP="003C4C58">
      <w:pPr>
        <w:pStyle w:val="ListParagraph"/>
        <w:numPr>
          <w:ilvl w:val="3"/>
          <w:numId w:val="9"/>
        </w:numPr>
        <w:jc w:val="left"/>
      </w:pPr>
      <w:r>
        <w:t xml:space="preserve">Label </w:t>
      </w:r>
      <w:r>
        <w:rPr>
          <w:rFonts w:ascii="Wingdings" w:eastAsia="Wingdings" w:hAnsi="Wingdings" w:cs="Wingdings"/>
        </w:rPr>
        <w:sym w:font="Wingdings" w:char="F0E0"/>
      </w:r>
      <w:r>
        <w:t xml:space="preserve"> </w:t>
      </w:r>
      <w:r w:rsidR="00DB6418">
        <w:t>X: varies, Y: 13.4mm</w:t>
      </w:r>
    </w:p>
    <w:p w14:paraId="5758AF9F" w14:textId="77777777" w:rsidR="00441C7C" w:rsidRDefault="00441C7C" w:rsidP="00441C7C">
      <w:pPr>
        <w:pStyle w:val="ListParagraph"/>
        <w:numPr>
          <w:ilvl w:val="2"/>
          <w:numId w:val="9"/>
        </w:numPr>
        <w:jc w:val="left"/>
      </w:pPr>
      <w:r>
        <w:t xml:space="preserve">Custom status 2 LED </w:t>
      </w:r>
      <w:r>
        <w:rPr>
          <w:rFonts w:ascii="Wingdings" w:eastAsia="Wingdings" w:hAnsi="Wingdings" w:cs="Wingdings"/>
        </w:rPr>
        <w:sym w:font="Wingdings" w:char="F0E0"/>
      </w:r>
      <w:r>
        <w:t xml:space="preserve"> X: 20.5mm, Y: 9.5mm</w:t>
      </w:r>
    </w:p>
    <w:p w14:paraId="727932E6" w14:textId="25E5388F" w:rsidR="00611016" w:rsidRDefault="00611016" w:rsidP="00611016">
      <w:pPr>
        <w:pStyle w:val="ListParagraph"/>
        <w:numPr>
          <w:ilvl w:val="3"/>
          <w:numId w:val="9"/>
        </w:numPr>
        <w:jc w:val="left"/>
      </w:pPr>
      <w:r>
        <w:t xml:space="preserve">Label </w:t>
      </w:r>
      <w:r>
        <w:rPr>
          <w:rFonts w:ascii="Wingdings" w:eastAsia="Wingdings" w:hAnsi="Wingdings" w:cs="Wingdings"/>
        </w:rPr>
        <w:sym w:font="Wingdings" w:char="F0E0"/>
      </w:r>
      <w:r>
        <w:t xml:space="preserve"> X: varies, Y: 10.4mm</w:t>
      </w:r>
    </w:p>
    <w:p w14:paraId="3D778ED2" w14:textId="71C993D1" w:rsidR="00441C7C" w:rsidRDefault="00F2712A" w:rsidP="00EF2CE7">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14:paraId="25524A10" w14:textId="134360FF" w:rsidR="00534D8B" w:rsidRDefault="00534D8B" w:rsidP="002807B6">
      <w:pPr>
        <w:pStyle w:val="Heading4"/>
        <w:spacing w:after="240"/>
      </w:pPr>
      <w:r>
        <w:t>Silk Mask Layout</w:t>
      </w:r>
    </w:p>
    <w:p w14:paraId="0CE1005E" w14:textId="34A2D03A" w:rsidR="00534D8B" w:rsidRDefault="00534D8B" w:rsidP="002756CD">
      <w:pPr>
        <w:spacing w:after="240"/>
        <w:ind w:firstLine="720"/>
      </w:pPr>
      <w:r>
        <w:t>All Hydra V3 boards must contain the name of the board (HYDRA_V3_NAV, for example), the uORocketry logo</w:t>
      </w:r>
      <w:r w:rsidR="00273E8D">
        <w:t>, and the name of whoever designed the board.</w:t>
      </w:r>
      <w:r w:rsidR="00AF5AFF">
        <w:t xml:space="preserve"> The uORocketry logo</w:t>
      </w:r>
      <w:r w:rsidR="00273BEE">
        <w:t xml:space="preserve"> is standardized across all PCBs and is located at (X: 19.5mm, Y: -9mm</w:t>
      </w:r>
      <w:r w:rsidR="006923BA">
        <w:t>.</w:t>
      </w:r>
      <w:r w:rsidR="00413620">
        <w:t xml:space="preserve"> Furthermore, the PCB’s name should be located at </w:t>
      </w:r>
      <w:r w:rsidR="002D63BC">
        <w:t xml:space="preserve">(X: 0mm, Y: -12mm) whereas the designer’s name should be located at </w:t>
      </w:r>
      <w:r w:rsidR="005036A8">
        <w:t>(X: 0mm, Y: -13mm). All the dimensions above are provided with the center of the PCB’s curvature being the origin (X: 0mm, Y: 0mm)</w:t>
      </w:r>
    </w:p>
    <w:p w14:paraId="145E5B2E" w14:textId="1849DDFE" w:rsidR="002756CD" w:rsidRDefault="002756CD" w:rsidP="00AF5AFF">
      <w:pPr>
        <w:ind w:firstLine="720"/>
      </w:pPr>
      <w:r>
        <w:t>All text on Hydra V3 PCBs</w:t>
      </w:r>
      <w:r w:rsidR="00B626A5">
        <w:t>, with the exception of the designer’s name,</w:t>
      </w:r>
      <w:r>
        <w:t xml:space="preserve"> has a text height of 0.75mm and a stroke width of 0.15mm</w:t>
      </w:r>
      <w:r w:rsidR="009820FC">
        <w:t>.</w:t>
      </w:r>
      <w:r w:rsidR="00B626A5">
        <w:t xml:space="preserve"> The designer’s name has a text height of 0.5mm and a stroke width of 0.1mm. To summarize:</w:t>
      </w:r>
    </w:p>
    <w:p w14:paraId="7197445D" w14:textId="7B1E7454" w:rsidR="007F29F9" w:rsidRPr="007F29F9" w:rsidRDefault="000C6919" w:rsidP="00B626A5">
      <w:pPr>
        <w:pStyle w:val="ListParagraph"/>
        <w:numPr>
          <w:ilvl w:val="2"/>
          <w:numId w:val="9"/>
        </w:numPr>
      </w:pPr>
      <w:r>
        <w:rPr>
          <w:b/>
          <w:bCs/>
        </w:rPr>
        <w:t>Must include</w:t>
      </w:r>
      <w:r w:rsidR="0079424C">
        <w:rPr>
          <w:b/>
          <w:bCs/>
        </w:rPr>
        <w:t>:</w:t>
      </w:r>
    </w:p>
    <w:p w14:paraId="62805E4F" w14:textId="07CD7F3F" w:rsidR="000C6919" w:rsidRDefault="000C6919" w:rsidP="007F29F9">
      <w:pPr>
        <w:pStyle w:val="ListParagraph"/>
        <w:numPr>
          <w:ilvl w:val="3"/>
          <w:numId w:val="9"/>
        </w:numPr>
      </w:pPr>
      <w:r>
        <w:t>uORocketry logo at (X: 19.5mm, Y: -9mm)</w:t>
      </w:r>
    </w:p>
    <w:p w14:paraId="09ADB26C" w14:textId="102CD218" w:rsidR="007F29F9" w:rsidRDefault="007F29F9" w:rsidP="007F29F9">
      <w:pPr>
        <w:pStyle w:val="ListParagraph"/>
        <w:numPr>
          <w:ilvl w:val="3"/>
          <w:numId w:val="9"/>
        </w:numPr>
      </w:pPr>
      <w:r>
        <w:lastRenderedPageBreak/>
        <w:t>Board name at (X: 0mm, Y: -12mm)</w:t>
      </w:r>
    </w:p>
    <w:p w14:paraId="5690AAA9" w14:textId="791B0C92" w:rsidR="007F29F9" w:rsidRDefault="007F29F9" w:rsidP="007F29F9">
      <w:pPr>
        <w:pStyle w:val="ListParagraph"/>
        <w:numPr>
          <w:ilvl w:val="3"/>
          <w:numId w:val="9"/>
        </w:numPr>
      </w:pPr>
      <w:r>
        <w:t>Designer’s name at (X: 0mm, Y: -13mm)</w:t>
      </w:r>
    </w:p>
    <w:p w14:paraId="032F8DDD" w14:textId="42D0E224" w:rsidR="00B626A5" w:rsidRDefault="001E3753" w:rsidP="00B626A5">
      <w:pPr>
        <w:pStyle w:val="ListParagraph"/>
        <w:numPr>
          <w:ilvl w:val="2"/>
          <w:numId w:val="9"/>
        </w:numPr>
      </w:pPr>
      <w:r>
        <w:t>All text except designer’s name:</w:t>
      </w:r>
    </w:p>
    <w:p w14:paraId="56E9153B" w14:textId="7ED3360D" w:rsidR="001E3753" w:rsidRDefault="001E3753" w:rsidP="001E3753">
      <w:pPr>
        <w:pStyle w:val="ListParagraph"/>
        <w:numPr>
          <w:ilvl w:val="3"/>
          <w:numId w:val="9"/>
        </w:numPr>
      </w:pPr>
      <w:r>
        <w:t xml:space="preserve">Text height </w:t>
      </w:r>
      <w:r>
        <w:rPr>
          <w:rFonts w:ascii="Wingdings" w:eastAsia="Wingdings" w:hAnsi="Wingdings" w:cs="Wingdings"/>
        </w:rPr>
        <w:sym w:font="Wingdings" w:char="F0E0"/>
      </w:r>
      <w:r>
        <w:t xml:space="preserve"> 0.</w:t>
      </w:r>
      <w:r w:rsidR="007F29F9">
        <w:t>7</w:t>
      </w:r>
      <w:r>
        <w:t>5mm</w:t>
      </w:r>
    </w:p>
    <w:p w14:paraId="0F958736" w14:textId="382A278B" w:rsidR="001E3753" w:rsidRDefault="001E3753" w:rsidP="001E3753">
      <w:pPr>
        <w:pStyle w:val="ListParagraph"/>
        <w:numPr>
          <w:ilvl w:val="3"/>
          <w:numId w:val="9"/>
        </w:numPr>
      </w:pPr>
      <w:r>
        <w:t xml:space="preserve">Stroke width </w:t>
      </w:r>
      <w:r>
        <w:rPr>
          <w:rFonts w:ascii="Wingdings" w:eastAsia="Wingdings" w:hAnsi="Wingdings" w:cs="Wingdings"/>
        </w:rPr>
        <w:sym w:font="Wingdings" w:char="F0E0"/>
      </w:r>
      <w:r>
        <w:t xml:space="preserve"> 0.1</w:t>
      </w:r>
      <w:r w:rsidR="009252A4">
        <w:t>5</w:t>
      </w:r>
      <w:r>
        <w:t>mm</w:t>
      </w:r>
    </w:p>
    <w:p w14:paraId="7FDAAFF1" w14:textId="09A8EA64" w:rsidR="001E3753" w:rsidRDefault="009252A4" w:rsidP="001E3753">
      <w:pPr>
        <w:pStyle w:val="ListParagraph"/>
        <w:numPr>
          <w:ilvl w:val="2"/>
          <w:numId w:val="9"/>
        </w:numPr>
      </w:pPr>
      <w:r>
        <w:t>Designer’s name text:</w:t>
      </w:r>
    </w:p>
    <w:p w14:paraId="71B57093" w14:textId="52422E48" w:rsidR="009252A4" w:rsidRDefault="009252A4" w:rsidP="009252A4">
      <w:pPr>
        <w:pStyle w:val="ListParagraph"/>
        <w:numPr>
          <w:ilvl w:val="3"/>
          <w:numId w:val="9"/>
        </w:numPr>
      </w:pPr>
      <w:r>
        <w:t xml:space="preserve">Text height </w:t>
      </w:r>
      <w:r>
        <w:rPr>
          <w:rFonts w:ascii="Wingdings" w:eastAsia="Wingdings" w:hAnsi="Wingdings" w:cs="Wingdings"/>
        </w:rPr>
        <w:sym w:font="Wingdings" w:char="F0E0"/>
      </w:r>
      <w:r>
        <w:t xml:space="preserve"> 0.5mm</w:t>
      </w:r>
    </w:p>
    <w:p w14:paraId="3B5FC0DC" w14:textId="4BE5563C" w:rsidR="009252A4" w:rsidRPr="00534D8B" w:rsidRDefault="009252A4" w:rsidP="009252A4">
      <w:pPr>
        <w:pStyle w:val="ListParagraph"/>
        <w:numPr>
          <w:ilvl w:val="3"/>
          <w:numId w:val="9"/>
        </w:numPr>
      </w:pPr>
      <w:r>
        <w:t xml:space="preserve">Stroke width </w:t>
      </w:r>
      <w:r>
        <w:rPr>
          <w:rFonts w:ascii="Wingdings" w:eastAsia="Wingdings" w:hAnsi="Wingdings" w:cs="Wingdings"/>
        </w:rPr>
        <w:sym w:font="Wingdings" w:char="F0E0"/>
      </w:r>
      <w:r>
        <w:t xml:space="preserve"> 0.1mm</w:t>
      </w:r>
    </w:p>
    <w:p w14:paraId="535ED847" w14:textId="052631D4" w:rsidR="002807B6" w:rsidRDefault="002807B6" w:rsidP="002807B6">
      <w:pPr>
        <w:pStyle w:val="Heading4"/>
        <w:spacing w:after="240"/>
      </w:pPr>
      <w:r>
        <w:t>Component Identifiers</w:t>
      </w:r>
    </w:p>
    <w:p w14:paraId="0B635AAB" w14:textId="46F8D70D" w:rsidR="002807B6" w:rsidRDefault="002807B6" w:rsidP="002807B6">
      <w:pPr>
        <w:spacing w:after="240"/>
        <w:ind w:firstLine="432"/>
      </w:pPr>
      <w: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61AC6DFD" w14:textId="2AE41275" w:rsidR="00864B9C" w:rsidRDefault="00864B9C" w:rsidP="00A87D4F">
      <w:pPr>
        <w:pStyle w:val="Heading4"/>
        <w:spacing w:after="240"/>
      </w:pPr>
      <w:r>
        <w:t>Component Sizing</w:t>
      </w:r>
    </w:p>
    <w:p w14:paraId="79A99F40" w14:textId="1348794D" w:rsidR="00ED5E8E" w:rsidRDefault="00A87D4F" w:rsidP="0050165B">
      <w:pPr>
        <w:spacing w:after="240"/>
        <w:ind w:firstLine="720"/>
      </w:pPr>
      <w:r>
        <w:t xml:space="preserve">Hydra V2 followed strict guidelines with regards to component sizing in which all resistors were 0603 and all capacitors were 0805. Due to the size limitations </w:t>
      </w:r>
      <w:r w:rsidR="00F63739">
        <w:t xml:space="preserve">of Hydra V3 and the general pain that is soldering 0402 components, Hydra V3 will use 0603 for all resistors and capacitors unless PCB constraints require the components to be smaller. Decoupling caps will remain </w:t>
      </w:r>
      <w:r w:rsidR="00A920DC">
        <w:t xml:space="preserve">0402s </w:t>
      </w:r>
      <w:r w:rsidR="006900E9">
        <w:t xml:space="preserve">because </w:t>
      </w:r>
      <w:r w:rsidR="00121248">
        <w:t>they are universally used by all ICs on Hydra PCBs</w:t>
      </w:r>
      <w:r w:rsidR="004F39C9">
        <w:t xml:space="preserve"> and are therefore used in large numbers on all boards</w:t>
      </w:r>
      <w:r w:rsidR="00121248">
        <w:t>.</w:t>
      </w:r>
      <w:r w:rsidR="004F39C9">
        <w:t xml:space="preserve"> To summarize:</w:t>
      </w:r>
    </w:p>
    <w:p w14:paraId="7A1C0197" w14:textId="60AC0B0D" w:rsidR="004F39C9" w:rsidRDefault="004F39C9" w:rsidP="004F39C9">
      <w:pPr>
        <w:pStyle w:val="ListParagraph"/>
        <w:numPr>
          <w:ilvl w:val="2"/>
          <w:numId w:val="9"/>
        </w:numPr>
      </w:pPr>
      <w:r>
        <w:t>Resistor</w:t>
      </w:r>
      <w:r w:rsidR="0050165B">
        <w:t xml:space="preserve">s and capacitors </w:t>
      </w:r>
      <w:r w:rsidR="0050165B">
        <w:rPr>
          <w:rFonts w:ascii="Wingdings" w:eastAsia="Wingdings" w:hAnsi="Wingdings" w:cs="Wingdings"/>
        </w:rPr>
        <w:sym w:font="Wingdings" w:char="F0E0"/>
      </w:r>
      <w:r w:rsidR="0050165B">
        <w:t xml:space="preserve"> 0603 unless larger size is required.</w:t>
      </w:r>
    </w:p>
    <w:p w14:paraId="5993AC0D" w14:textId="77777777" w:rsidR="00522647" w:rsidRDefault="0050165B" w:rsidP="006D2B12">
      <w:pPr>
        <w:pStyle w:val="ListParagraph"/>
        <w:numPr>
          <w:ilvl w:val="2"/>
          <w:numId w:val="9"/>
        </w:numPr>
      </w:pPr>
      <w:r>
        <w:t xml:space="preserve">Decoupling capacitors </w:t>
      </w:r>
      <w:r>
        <w:rPr>
          <w:rFonts w:ascii="Wingdings" w:eastAsia="Wingdings" w:hAnsi="Wingdings" w:cs="Wingdings"/>
        </w:rPr>
        <w:sym w:font="Wingdings" w:char="F0E0"/>
      </w:r>
      <w:r>
        <w:t xml:space="preserve"> 0402</w:t>
      </w:r>
    </w:p>
    <w:p w14:paraId="05615CBE" w14:textId="77777777" w:rsidR="00522647" w:rsidRDefault="00522647" w:rsidP="00522647">
      <w:pPr>
        <w:pStyle w:val="Heading4"/>
        <w:spacing w:after="240"/>
      </w:pPr>
      <w:r>
        <w:t>Vertical Clearance</w:t>
      </w:r>
    </w:p>
    <w:p w14:paraId="032F9069" w14:textId="13FABEE1" w:rsidR="00522647" w:rsidRDefault="00522647" w:rsidP="00522647">
      <w:pPr>
        <w:spacing w:after="240"/>
        <w:ind w:firstLine="432"/>
      </w:pPr>
      <w:r>
        <w:t>The Samtec TigerEye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14:paraId="15797D21" w14:textId="77777777" w:rsidR="008E04A0" w:rsidRDefault="008E04A0">
      <w:pPr>
        <w:jc w:val="left"/>
      </w:pPr>
      <w:r>
        <w:br w:type="page"/>
      </w:r>
    </w:p>
    <w:p w14:paraId="223630CC" w14:textId="4041FBD5" w:rsidR="00522647" w:rsidRDefault="008E04A0" w:rsidP="008E04A0">
      <w:pPr>
        <w:pStyle w:val="Heading3"/>
      </w:pPr>
      <w:r>
        <w:lastRenderedPageBreak/>
        <w:t>Satellite Board Design</w:t>
      </w:r>
    </w:p>
    <w:p w14:paraId="4DA2712B" w14:textId="19B99443" w:rsidR="008E04A0" w:rsidRPr="008E04A0" w:rsidRDefault="008E04A0" w:rsidP="008E04A0">
      <w:r>
        <w:t>I’ve got no idea what’s gonna happen with these yet, ignore for now.</w:t>
      </w:r>
    </w:p>
    <w:p w14:paraId="49D4B1CF" w14:textId="77777777" w:rsidR="00C12D35" w:rsidRDefault="00C12D35" w:rsidP="00C12D35">
      <w:pPr>
        <w:pStyle w:val="Heading4"/>
      </w:pPr>
      <w:r>
        <w:t>General Outline</w:t>
      </w:r>
    </w:p>
    <w:p w14:paraId="54A935F0" w14:textId="77777777" w:rsidR="00A602EF" w:rsidRDefault="00C12D35" w:rsidP="00C12D35">
      <w:pPr>
        <w:pStyle w:val="Heading4"/>
      </w:pPr>
      <w:r>
        <w:t>Wire-to-board Connectors</w:t>
      </w:r>
    </w:p>
    <w:p w14:paraId="1AACEA4B" w14:textId="6718AA93" w:rsidR="007D768F" w:rsidRDefault="007D768F" w:rsidP="007D768F">
      <w:pPr>
        <w:pStyle w:val="Heading4"/>
        <w:spacing w:after="240"/>
      </w:pPr>
      <w:r>
        <w:t>Debugging Interface</w:t>
      </w:r>
    </w:p>
    <w:p w14:paraId="25546D2D" w14:textId="460B6461" w:rsidR="007D768F" w:rsidRPr="007D768F" w:rsidRDefault="007D768F" w:rsidP="007D768F">
      <w:pPr>
        <w:ind w:firstLine="720"/>
      </w:pPr>
      <w:r>
        <w:t>Hydra V3 satellite boards are not affected by the limitations of the stackable boards and will therefore maintain the debugging interface of V2 with a dedicated J-Link-style SWD connector.</w:t>
      </w:r>
    </w:p>
    <w:p w14:paraId="5EC44129" w14:textId="77777777" w:rsidR="00A602EF" w:rsidRDefault="00A602EF" w:rsidP="00C12D35">
      <w:pPr>
        <w:pStyle w:val="Heading4"/>
      </w:pPr>
      <w:r>
        <w:t>Status LED Locations</w:t>
      </w:r>
    </w:p>
    <w:p w14:paraId="77E75AF9" w14:textId="0A009AC4" w:rsidR="00A602EF" w:rsidRDefault="00A602EF" w:rsidP="00C12D35">
      <w:pPr>
        <w:pStyle w:val="Heading4"/>
      </w:pPr>
      <w:r>
        <w:t>Silk Mask Layout</w:t>
      </w:r>
    </w:p>
    <w:p w14:paraId="56817B62" w14:textId="77777777" w:rsidR="00A602EF" w:rsidRDefault="00A602EF" w:rsidP="00C12D35">
      <w:pPr>
        <w:pStyle w:val="Heading4"/>
      </w:pPr>
      <w:r>
        <w:t>Component Identifiers</w:t>
      </w:r>
    </w:p>
    <w:p w14:paraId="7CC2FB10" w14:textId="0DD77507" w:rsidR="00C548BE" w:rsidRPr="006D2B12" w:rsidRDefault="00A602EF" w:rsidP="00C12D35">
      <w:pPr>
        <w:pStyle w:val="Heading4"/>
      </w:pPr>
      <w:r>
        <w:t>Component Sizing</w:t>
      </w:r>
      <w:r w:rsidR="00C548BE">
        <w:br w:type="page"/>
      </w:r>
    </w:p>
    <w:p w14:paraId="318B006C" w14:textId="11FE02DF" w:rsidR="00904B4B" w:rsidRDefault="00904B4B" w:rsidP="00904B4B">
      <w:pPr>
        <w:pStyle w:val="Heading3"/>
      </w:pPr>
      <w:bookmarkStart w:id="29" w:name="_Toc146652626"/>
      <w:r>
        <w:lastRenderedPageBreak/>
        <w:t>Hydra V3 Boards</w:t>
      </w:r>
      <w:bookmarkEnd w:id="29"/>
    </w:p>
    <w:p w14:paraId="565898A9" w14:textId="30F4EECC" w:rsidR="00C548BE" w:rsidRDefault="00904B4B" w:rsidP="00803DF8">
      <w:pPr>
        <w:ind w:firstLine="432"/>
      </w:pPr>
      <w:r>
        <w:t xml:space="preserve">The Hydra V3 ecosystem will be identical to the </w:t>
      </w:r>
      <w:r w:rsidR="00026ECE">
        <w:t>Hydra V2 ecosystem albeit with the inclusion of two new satellite PCBs</w:t>
      </w:r>
      <w:r w:rsidR="008A23C3">
        <w:t xml:space="preserve"> (not part of the avionics stack)</w:t>
      </w:r>
      <w:r w:rsidR="00026ECE">
        <w:t xml:space="preserve"> for interfacing with </w:t>
      </w:r>
      <w:r w:rsidR="008A23C3">
        <w:t>external avionics hardware</w:t>
      </w:r>
      <w:r w:rsidR="00026ECE">
        <w:t xml:space="preserve">. The satellite PCBs </w:t>
      </w:r>
      <w:r w:rsidR="00EB38B7">
        <w:t xml:space="preserve">do not </w:t>
      </w:r>
      <w:r w:rsidR="00F53552">
        <w:t>have many size constraints and will therefore be built as small as possible while also maintaining reasonable mounting provisions.</w:t>
      </w:r>
    </w:p>
    <w:p w14:paraId="1B508F7E" w14:textId="77777777" w:rsidR="007571FC" w:rsidRDefault="007571FC" w:rsidP="00B619D3">
      <w:pPr>
        <w:pStyle w:val="Heading4"/>
        <w:spacing w:after="240"/>
      </w:pPr>
      <w:bookmarkStart w:id="30" w:name="_Toc146652627"/>
      <w:r>
        <w:t>HYDRA_V3_POWER</w:t>
      </w:r>
      <w:bookmarkEnd w:id="30"/>
    </w:p>
    <w:p w14:paraId="57FF04B7" w14:textId="62E523F5" w:rsidR="00B619D3" w:rsidRDefault="00B619D3" w:rsidP="0011248F">
      <w:pPr>
        <w:ind w:firstLine="720"/>
      </w:pPr>
      <w:r>
        <w:t>The Hydra V3 power board</w:t>
      </w:r>
      <w:r w:rsidR="00152BA2">
        <w:t xml:space="preserve"> is a revamped version of the Hydra V2 power board which allows multiple power boards to be stacked within the avionics system. Each </w:t>
      </w:r>
      <w:r w:rsidR="00184988">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0011248F">
        <w:t>PCB as it sees fit. A basic system diagram of the Hydra V3 power board is included belo</w:t>
      </w:r>
      <w:r w:rsidR="005B2706">
        <w:t>w.</w:t>
      </w:r>
    </w:p>
    <w:p w14:paraId="1FDD7BA4" w14:textId="77777777" w:rsidR="00793532" w:rsidRDefault="00ED6762" w:rsidP="00793532">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14:paraId="49392E01" w14:textId="08122720" w:rsidR="005B2706" w:rsidRDefault="00793532" w:rsidP="00793532">
      <w:pPr>
        <w:pStyle w:val="Caption"/>
        <w:jc w:val="center"/>
      </w:pPr>
      <w:r>
        <w:t xml:space="preserve">Figure </w:t>
      </w:r>
      <w:r w:rsidR="00674D9B">
        <w:fldChar w:fldCharType="begin"/>
      </w:r>
      <w:r w:rsidR="00674D9B">
        <w:instrText xml:space="preserve"> SEQ Figure \* ARABIC </w:instrText>
      </w:r>
      <w:r w:rsidR="00674D9B">
        <w:fldChar w:fldCharType="separate"/>
      </w:r>
      <w:r w:rsidR="005E5691">
        <w:rPr>
          <w:noProof/>
        </w:rPr>
        <w:t>5</w:t>
      </w:r>
      <w:r w:rsidR="00674D9B">
        <w:rPr>
          <w:noProof/>
        </w:rPr>
        <w:fldChar w:fldCharType="end"/>
      </w:r>
      <w:r>
        <w:t>. HYDRA_V3_POWER System Diagram</w:t>
      </w:r>
    </w:p>
    <w:p w14:paraId="42D7E0BB" w14:textId="4995D275" w:rsidR="00ED6762" w:rsidRPr="00B619D3" w:rsidRDefault="00793532" w:rsidP="005B2706">
      <w:r>
        <w:t xml:space="preserve">The 3-way MOSFET junction allows the board to connect any combination of its power input, the avionics-wide pyrotechnics power rail, and the board’s internal regulators. Furthermore, a </w:t>
      </w:r>
      <w:r w:rsidR="00175559">
        <w:t xml:space="preserve">battery </w:t>
      </w:r>
      <w:r>
        <w:t>balance connector is included</w:t>
      </w:r>
      <w:r w:rsidR="00175559">
        <w:t xml:space="preserve"> on each power board to monitor the status of the battery as the 3-way MOSFET junction </w:t>
      </w:r>
      <w:r w:rsidR="0088512D">
        <w:t>now provides us with the ability to charge the avionics battery.</w:t>
      </w:r>
    </w:p>
    <w:p w14:paraId="31533031" w14:textId="77777777" w:rsidR="006D18B3" w:rsidRDefault="006D18B3" w:rsidP="005B2706"/>
    <w:p w14:paraId="665F384A" w14:textId="4B0ACB5A" w:rsidR="006D18B3" w:rsidRDefault="00A214A5" w:rsidP="00A214A5">
      <w:pPr>
        <w:spacing w:after="240"/>
      </w:pPr>
      <w:r>
        <w:t>The hardware requirements for this board are as follows:</w:t>
      </w:r>
    </w:p>
    <w:p w14:paraId="4A5B3871" w14:textId="37EFA976" w:rsidR="00FA710A" w:rsidRDefault="00FA710A" w:rsidP="00A214A5">
      <w:pPr>
        <w:pStyle w:val="ListParagraph"/>
        <w:numPr>
          <w:ilvl w:val="2"/>
          <w:numId w:val="9"/>
        </w:numPr>
      </w:pPr>
      <w:r>
        <w:t>MCU</w:t>
      </w:r>
    </w:p>
    <w:p w14:paraId="71002C9A" w14:textId="1442A703" w:rsidR="00921EF9" w:rsidRDefault="00921EF9" w:rsidP="00A214A5">
      <w:pPr>
        <w:pStyle w:val="ListParagraph"/>
        <w:numPr>
          <w:ilvl w:val="2"/>
          <w:numId w:val="9"/>
        </w:numPr>
      </w:pPr>
      <w:r>
        <w:t>Voltage sense on all rails and temperature sense on regulators</w:t>
      </w:r>
      <w:r w:rsidR="009D0263">
        <w:t xml:space="preserve"> as well as current sense wherever possible</w:t>
      </w:r>
      <w:r w:rsidR="00DC4055">
        <w:t xml:space="preserve"> (at least have current sense at board input but maybe also at </w:t>
      </w:r>
      <w:r w:rsidR="00325108">
        <w:t xml:space="preserve">regulated </w:t>
      </w:r>
      <w:r w:rsidR="00DC4055">
        <w:t>rail output</w:t>
      </w:r>
      <w:r w:rsidR="00325108">
        <w:t>s</w:t>
      </w:r>
      <w:r w:rsidR="00DC4055">
        <w:t xml:space="preserve"> and on pyrotechnics power rail)</w:t>
      </w:r>
    </w:p>
    <w:p w14:paraId="4608E5D1" w14:textId="5E656FB8" w:rsidR="009D0263" w:rsidRDefault="009D0263" w:rsidP="00A214A5">
      <w:pPr>
        <w:pStyle w:val="ListParagraph"/>
        <w:numPr>
          <w:ilvl w:val="2"/>
          <w:numId w:val="9"/>
        </w:numPr>
      </w:pPr>
      <w:r>
        <w:t>Separate regulators for the onboard MCU and CAN transceiver</w:t>
      </w:r>
    </w:p>
    <w:p w14:paraId="2946A7FC" w14:textId="66A38516" w:rsidR="009D0263" w:rsidRDefault="009D0263" w:rsidP="00A214A5">
      <w:pPr>
        <w:pStyle w:val="ListParagraph"/>
        <w:numPr>
          <w:ilvl w:val="2"/>
          <w:numId w:val="9"/>
        </w:numPr>
      </w:pPr>
      <w:r>
        <w:t>Battery cell voltage sensing circuit</w:t>
      </w:r>
    </w:p>
    <w:p w14:paraId="1F775338" w14:textId="15EBD77D" w:rsidR="009D0263" w:rsidRDefault="009D0263" w:rsidP="00A214A5">
      <w:pPr>
        <w:pStyle w:val="ListParagraph"/>
        <w:numPr>
          <w:ilvl w:val="2"/>
          <w:numId w:val="9"/>
        </w:numPr>
      </w:pPr>
      <w:r>
        <w:t>Fuse at input</w:t>
      </w:r>
    </w:p>
    <w:p w14:paraId="5BDD6642" w14:textId="752281A1" w:rsidR="009D0263" w:rsidRDefault="009D0263" w:rsidP="00A214A5">
      <w:pPr>
        <w:pStyle w:val="ListParagraph"/>
        <w:numPr>
          <w:ilvl w:val="2"/>
          <w:numId w:val="9"/>
        </w:numPr>
      </w:pPr>
      <w:r>
        <w:t>MOSFET-based reverse polarity protection</w:t>
      </w:r>
    </w:p>
    <w:p w14:paraId="315381A5" w14:textId="77777777" w:rsidR="009D0263" w:rsidRDefault="009D0263" w:rsidP="009D0263">
      <w:pPr>
        <w:pStyle w:val="ListParagraph"/>
        <w:numPr>
          <w:ilvl w:val="2"/>
          <w:numId w:val="9"/>
        </w:numPr>
      </w:pPr>
      <w:r>
        <w:t>MOSFET-based safety switch mechanism</w:t>
      </w:r>
    </w:p>
    <w:p w14:paraId="2770E6D0" w14:textId="4E7B11F9" w:rsidR="009D0263" w:rsidRDefault="009D0263" w:rsidP="009D0263">
      <w:pPr>
        <w:pStyle w:val="ListParagraph"/>
        <w:numPr>
          <w:ilvl w:val="3"/>
          <w:numId w:val="9"/>
        </w:numPr>
      </w:pPr>
      <w:r>
        <w:t xml:space="preserve">Prevent bidirectional current flow </w:t>
      </w:r>
      <w:r>
        <w:rPr>
          <w:rFonts w:ascii="Wingdings" w:eastAsia="Wingdings" w:hAnsi="Wingdings" w:cs="Wingdings"/>
        </w:rPr>
        <w:t>à</w:t>
      </w:r>
      <w:r>
        <w:t xml:space="preserve"> back-to-back MOSFETs</w:t>
      </w:r>
    </w:p>
    <w:p w14:paraId="375E5CF5" w14:textId="72CF1C5A" w:rsidR="00A214A5" w:rsidRDefault="009D0263" w:rsidP="00A214A5">
      <w:pPr>
        <w:pStyle w:val="ListParagraph"/>
        <w:numPr>
          <w:ilvl w:val="2"/>
          <w:numId w:val="9"/>
        </w:numPr>
      </w:pPr>
      <w:r>
        <w:lastRenderedPageBreak/>
        <w:t xml:space="preserve">Large </w:t>
      </w:r>
      <w:r w:rsidR="00A214A5">
        <w:t>5V and 3V3</w:t>
      </w:r>
      <w:r w:rsidR="009D0CB0">
        <w:t xml:space="preserve"> switching regulators (</w:t>
      </w:r>
      <w:r>
        <w:t>i</w:t>
      </w:r>
      <w:r w:rsidR="009D0CB0">
        <w:t>deally 2+ amps)</w:t>
      </w:r>
    </w:p>
    <w:p w14:paraId="199D014B" w14:textId="2EED9CDD" w:rsidR="009D0CB0" w:rsidRDefault="009D0CB0" w:rsidP="00A214A5">
      <w:pPr>
        <w:pStyle w:val="ListParagraph"/>
        <w:numPr>
          <w:ilvl w:val="2"/>
          <w:numId w:val="9"/>
        </w:numPr>
      </w:pPr>
      <w:r>
        <w:t>Two load sharing circuits, one for each of the regulators mentioned above</w:t>
      </w:r>
    </w:p>
    <w:p w14:paraId="739E5055" w14:textId="4CBC6C5C" w:rsidR="009D0CB0" w:rsidRDefault="009D0CB0" w:rsidP="009D0CB0">
      <w:pPr>
        <w:pStyle w:val="ListParagraph"/>
        <w:numPr>
          <w:ilvl w:val="3"/>
          <w:numId w:val="9"/>
        </w:numPr>
      </w:pPr>
      <w:r>
        <w:t xml:space="preserve">Load sharing circuits should </w:t>
      </w:r>
      <w:r w:rsidR="0089198B">
        <w:t>enable regulators to share the load on the Hydra 5V and 3V3 rails</w:t>
      </w:r>
    </w:p>
    <w:p w14:paraId="56CC1148" w14:textId="0970B964" w:rsidR="00205D7E" w:rsidRDefault="00205D7E" w:rsidP="00205D7E">
      <w:pPr>
        <w:pStyle w:val="ListParagraph"/>
        <w:numPr>
          <w:ilvl w:val="2"/>
          <w:numId w:val="9"/>
        </w:numPr>
      </w:pPr>
      <w:r>
        <w:t>One bi-color status LED per regulator</w:t>
      </w:r>
    </w:p>
    <w:p w14:paraId="4ADB591D" w14:textId="0217185C" w:rsidR="0012343A" w:rsidRDefault="0012343A" w:rsidP="0012343A">
      <w:pPr>
        <w:pStyle w:val="ListParagraph"/>
        <w:numPr>
          <w:ilvl w:val="2"/>
          <w:numId w:val="9"/>
        </w:numPr>
      </w:pPr>
      <w:r>
        <w:t>3-way MOSFET junction</w:t>
      </w:r>
    </w:p>
    <w:p w14:paraId="4DBB6D6F" w14:textId="4A95F8E0" w:rsidR="001B3AC3" w:rsidRDefault="0012343A" w:rsidP="009D0263">
      <w:pPr>
        <w:pStyle w:val="ListParagraph"/>
        <w:numPr>
          <w:ilvl w:val="2"/>
          <w:numId w:val="9"/>
        </w:numPr>
      </w:pPr>
      <w:r>
        <w:t xml:space="preserve">Resettable OC and OV protection </w:t>
      </w:r>
      <w:r w:rsidR="000E0328">
        <w:t>between 3-way MOSFET junction and regulators</w:t>
      </w:r>
    </w:p>
    <w:p w14:paraId="6868911A" w14:textId="4BAE8BDC" w:rsidR="006229A1" w:rsidRPr="00B619D3" w:rsidRDefault="006229A1" w:rsidP="009D0263">
      <w:pPr>
        <w:pStyle w:val="ListParagraph"/>
        <w:numPr>
          <w:ilvl w:val="2"/>
          <w:numId w:val="9"/>
        </w:numPr>
      </w:pPr>
      <w:r>
        <w:rPr>
          <w:b/>
          <w:bCs/>
        </w:rPr>
        <w:t>Very important:</w:t>
      </w:r>
      <w:r>
        <w:t xml:space="preserve"> have </w:t>
      </w:r>
      <w:r w:rsidR="006E5024">
        <w:t xml:space="preserve">very sensitive </w:t>
      </w:r>
      <w:r>
        <w:t>OC protection on V_BATT rail since no other hydra boards have</w:t>
      </w:r>
      <w:r w:rsidR="006E5024">
        <w:t xml:space="preserve"> protection on these pins and a short o</w:t>
      </w:r>
      <w:r w:rsidR="00472E99">
        <w:t xml:space="preserve">n this </w:t>
      </w:r>
      <w:r w:rsidR="006E5024">
        <w:t>rail will kill the system</w:t>
      </w:r>
    </w:p>
    <w:p w14:paraId="617AF5CF" w14:textId="5011FCB2" w:rsidR="007571FC" w:rsidRDefault="007571FC" w:rsidP="00434F33">
      <w:pPr>
        <w:pStyle w:val="Heading4"/>
        <w:spacing w:after="240"/>
      </w:pPr>
      <w:bookmarkStart w:id="31" w:name="_Toc146652628"/>
      <w:r>
        <w:t>HYDRA_V3_</w:t>
      </w:r>
      <w:bookmarkEnd w:id="31"/>
      <w:r w:rsidR="00957A9C">
        <w:t>NAV</w:t>
      </w:r>
    </w:p>
    <w:p w14:paraId="4EA6AC41" w14:textId="72A7B8BE" w:rsidR="00434F33" w:rsidRPr="00434F33" w:rsidRDefault="00434F33" w:rsidP="00946241">
      <w:pPr>
        <w:ind w:firstLine="720"/>
      </w:pPr>
      <w:r>
        <w:t xml:space="preserve">The Hydra V3 </w:t>
      </w:r>
      <w:r w:rsidR="00957A9C">
        <w:t>navigation</w:t>
      </w:r>
      <w:r>
        <w:t xml:space="preserve"> board is very similar to the Hydra V2 logic board albeit with an upgraded MCU</w:t>
      </w:r>
      <w:r w:rsidR="00946241">
        <w:t xml:space="preserve"> and solder-on eMMc memory. The upgraded MCU provides the board with more processing power in hopes of it keeping up with the high data rate emanating from the SBG Ellipse2-N-G4A3-B1 sensor. The solder-on eMMc memory is included</w:t>
      </w:r>
      <w:r w:rsidR="002661BB">
        <w:t xml:space="preserve"> since mechanically affixing the SD card onboard the PCB </w:t>
      </w:r>
      <w:r w:rsidR="00CF6A66">
        <w:t>has proven to</w:t>
      </w:r>
      <w:r w:rsidR="002661BB">
        <w:t xml:space="preserve"> not</w:t>
      </w:r>
      <w:r w:rsidR="00CF6A66">
        <w:t xml:space="preserve"> be</w:t>
      </w:r>
      <w:r w:rsidR="002661BB">
        <w:t xml:space="preserve"> reliable enough for our applic</w:t>
      </w:r>
      <w:r w:rsidR="00CF6A66">
        <w:t xml:space="preserve">ation. </w:t>
      </w:r>
      <w:r w:rsidR="00F86FB9">
        <w:t>Lastly, the V3 logic board does not include the buzzer from Hydra V2 since it is a large through hole component that is difficult to add and was not used at all by Hydra V2.</w:t>
      </w:r>
    </w:p>
    <w:p w14:paraId="7B5F977A" w14:textId="77777777" w:rsidR="001B3AC3" w:rsidRDefault="001B3AC3" w:rsidP="00946241">
      <w:pPr>
        <w:ind w:firstLine="720"/>
      </w:pPr>
    </w:p>
    <w:p w14:paraId="31FBF158" w14:textId="6A9004F5" w:rsidR="001B3AC3" w:rsidRDefault="001B3AC3" w:rsidP="001B3AC3">
      <w:pPr>
        <w:spacing w:after="240"/>
      </w:pPr>
      <w:r>
        <w:t>The hardware requirements for this board are as follows:</w:t>
      </w:r>
    </w:p>
    <w:p w14:paraId="5489A221" w14:textId="1F560FD5" w:rsidR="001B3AC3" w:rsidRDefault="00FA710A" w:rsidP="001B3AC3">
      <w:pPr>
        <w:pStyle w:val="ListParagraph"/>
        <w:numPr>
          <w:ilvl w:val="2"/>
          <w:numId w:val="9"/>
        </w:numPr>
      </w:pPr>
      <w:r>
        <w:t>MCU</w:t>
      </w:r>
    </w:p>
    <w:p w14:paraId="4391BBF6" w14:textId="05B1828A" w:rsidR="000B46C5" w:rsidRDefault="000B46C5" w:rsidP="000B46C5">
      <w:pPr>
        <w:pStyle w:val="ListParagraph"/>
        <w:numPr>
          <w:ilvl w:val="2"/>
          <w:numId w:val="9"/>
        </w:numPr>
      </w:pPr>
      <w:r>
        <w:t>Voltage sense on all rails</w:t>
      </w:r>
    </w:p>
    <w:p w14:paraId="733319E9" w14:textId="27A459AC" w:rsidR="00FA710A" w:rsidRDefault="00FA710A" w:rsidP="001B3AC3">
      <w:pPr>
        <w:pStyle w:val="ListParagraph"/>
        <w:numPr>
          <w:ilvl w:val="2"/>
          <w:numId w:val="9"/>
        </w:numPr>
      </w:pPr>
      <w:r>
        <w:t>eMMc memory</w:t>
      </w:r>
    </w:p>
    <w:p w14:paraId="108F039A" w14:textId="19C94403" w:rsidR="00FA710A" w:rsidRDefault="00ED746D" w:rsidP="001B3AC3">
      <w:pPr>
        <w:pStyle w:val="ListParagraph"/>
        <w:numPr>
          <w:ilvl w:val="2"/>
          <w:numId w:val="9"/>
        </w:numPr>
      </w:pPr>
      <w:r>
        <w:t>RS-232 to TTL converter</w:t>
      </w:r>
    </w:p>
    <w:p w14:paraId="76AAA89E" w14:textId="3E8482B2" w:rsidR="00ED746D" w:rsidRDefault="00325108" w:rsidP="001B3AC3">
      <w:pPr>
        <w:pStyle w:val="ListParagraph"/>
        <w:numPr>
          <w:ilvl w:val="2"/>
          <w:numId w:val="9"/>
        </w:numPr>
      </w:pPr>
      <w:r>
        <w:t>MOSFET-based s</w:t>
      </w:r>
      <w:r w:rsidR="00ED746D">
        <w:t>witch to turn off SBG power</w:t>
      </w:r>
    </w:p>
    <w:p w14:paraId="3E35E89B" w14:textId="68662118" w:rsidR="00325108" w:rsidRDefault="00325108" w:rsidP="001B3AC3">
      <w:pPr>
        <w:pStyle w:val="ListParagraph"/>
        <w:numPr>
          <w:ilvl w:val="2"/>
          <w:numId w:val="9"/>
        </w:numPr>
      </w:pPr>
      <w:r>
        <w:t>Outward-facing CAN network</w:t>
      </w:r>
    </w:p>
    <w:p w14:paraId="378CEAED" w14:textId="7D4CEFF8" w:rsidR="00B630E2" w:rsidRDefault="00B630E2" w:rsidP="001B3AC3">
      <w:pPr>
        <w:pStyle w:val="ListParagraph"/>
        <w:numPr>
          <w:ilvl w:val="2"/>
          <w:numId w:val="9"/>
        </w:numPr>
      </w:pPr>
      <w:r>
        <w:t>Two status LEDs</w:t>
      </w:r>
    </w:p>
    <w:p w14:paraId="7600BC38" w14:textId="4B4FEF55" w:rsidR="00B630E2" w:rsidRDefault="00B630E2" w:rsidP="00B630E2">
      <w:pPr>
        <w:pStyle w:val="ListParagraph"/>
        <w:numPr>
          <w:ilvl w:val="3"/>
          <w:numId w:val="9"/>
        </w:numPr>
      </w:pPr>
      <w:r>
        <w:t>One for UART to SBG</w:t>
      </w:r>
    </w:p>
    <w:p w14:paraId="38CD6869" w14:textId="3296D987" w:rsidR="00B630E2" w:rsidRDefault="00B630E2" w:rsidP="00B630E2">
      <w:pPr>
        <w:pStyle w:val="ListParagraph"/>
        <w:numPr>
          <w:ilvl w:val="4"/>
          <w:numId w:val="9"/>
        </w:numPr>
      </w:pPr>
      <w:r>
        <w:t>Green means Rx</w:t>
      </w:r>
    </w:p>
    <w:p w14:paraId="5C20FCA9" w14:textId="4A29A024" w:rsidR="00B630E2" w:rsidRDefault="00B630E2" w:rsidP="00B630E2">
      <w:pPr>
        <w:pStyle w:val="ListParagraph"/>
        <w:numPr>
          <w:ilvl w:val="4"/>
          <w:numId w:val="9"/>
        </w:numPr>
      </w:pPr>
      <w:r>
        <w:t>Red means Tx</w:t>
      </w:r>
    </w:p>
    <w:p w14:paraId="7ECA0CE6" w14:textId="6BFB8AE9" w:rsidR="00B630E2" w:rsidRDefault="00B630E2" w:rsidP="00B630E2">
      <w:pPr>
        <w:pStyle w:val="ListParagraph"/>
        <w:numPr>
          <w:ilvl w:val="3"/>
          <w:numId w:val="9"/>
        </w:numPr>
      </w:pPr>
      <w:r>
        <w:t>Second for</w:t>
      </w:r>
      <w:r w:rsidR="008360CC">
        <w:t xml:space="preserve"> outward-facing CAN network</w:t>
      </w:r>
    </w:p>
    <w:p w14:paraId="01522346" w14:textId="433BBD30" w:rsidR="00E04826" w:rsidRDefault="00E04826" w:rsidP="00E04826">
      <w:pPr>
        <w:pStyle w:val="ListParagraph"/>
        <w:numPr>
          <w:ilvl w:val="4"/>
          <w:numId w:val="9"/>
        </w:numPr>
      </w:pPr>
      <w:r>
        <w:t>Green means Rx</w:t>
      </w:r>
    </w:p>
    <w:p w14:paraId="52357C2E" w14:textId="739880FB" w:rsidR="00E04826" w:rsidRPr="00434F33" w:rsidRDefault="00E04826" w:rsidP="00E04826">
      <w:pPr>
        <w:pStyle w:val="ListParagraph"/>
        <w:numPr>
          <w:ilvl w:val="4"/>
          <w:numId w:val="9"/>
        </w:numPr>
      </w:pPr>
      <w:r>
        <w:t>Red means Tx</w:t>
      </w:r>
    </w:p>
    <w:p w14:paraId="3D8DA682" w14:textId="22D4DCE4" w:rsidR="007571FC" w:rsidRDefault="007571FC" w:rsidP="003C1956">
      <w:pPr>
        <w:pStyle w:val="Heading4"/>
        <w:spacing w:after="240"/>
      </w:pPr>
      <w:bookmarkStart w:id="32" w:name="_Toc146652629"/>
      <w:r>
        <w:t>HYDRA_V3_</w:t>
      </w:r>
      <w:bookmarkEnd w:id="32"/>
      <w:r w:rsidR="00957A9C">
        <w:t>LINK</w:t>
      </w:r>
    </w:p>
    <w:p w14:paraId="0F19676E" w14:textId="57455502" w:rsidR="003C1956" w:rsidRPr="003C1956" w:rsidRDefault="0057108F" w:rsidP="003C2B14">
      <w:pPr>
        <w:ind w:firstLine="720"/>
      </w:pPr>
      <w:commentRangeStart w:id="33"/>
      <w:r>
        <w:t xml:space="preserve">The Hydra V3 </w:t>
      </w:r>
      <w:r w:rsidR="00957A9C">
        <w:t>link</w:t>
      </w:r>
      <w:r>
        <w:t xml:space="preserve"> board is highly similar to the Hydra V2 communication </w:t>
      </w:r>
      <w:r w:rsidR="00D24F9D">
        <w:t xml:space="preserve">but contains fixed regulator </w:t>
      </w:r>
      <w:r w:rsidR="00632725">
        <w:t>logic,</w:t>
      </w:r>
      <w:r w:rsidR="00D24F9D">
        <w:t xml:space="preserve"> so the board no longer relies primarily on its internal regulators to power itself. Instead, the board will use the avionics power rails until they fail </w:t>
      </w:r>
      <w:r w:rsidR="003C2B14">
        <w:t>and will only switch to internal regulators at that point.</w:t>
      </w:r>
      <w:r w:rsidR="00445F6A">
        <w:t xml:space="preserve"> </w:t>
      </w:r>
      <w:r w:rsidR="00445F6A">
        <w:lastRenderedPageBreak/>
        <w:t>Furthermore, the RFD900 is no longer mounted on the communication board due to its small size and therefore interfaces with the board using a connector at the rear of the PCB.</w:t>
      </w:r>
      <w:commentRangeEnd w:id="33"/>
      <w:r w:rsidR="00445F6A">
        <w:rPr>
          <w:rStyle w:val="CommentReference"/>
        </w:rPr>
        <w:commentReference w:id="33"/>
      </w:r>
    </w:p>
    <w:p w14:paraId="5F8BC77F" w14:textId="77777777" w:rsidR="00325108" w:rsidRDefault="00325108" w:rsidP="003C2B14">
      <w:pPr>
        <w:ind w:firstLine="720"/>
      </w:pPr>
    </w:p>
    <w:p w14:paraId="652712D4" w14:textId="252982F7" w:rsidR="00325108" w:rsidRDefault="00325108" w:rsidP="00325108">
      <w:pPr>
        <w:spacing w:after="240"/>
      </w:pPr>
      <w:r>
        <w:t>The hardware requirements for this board are as follows:</w:t>
      </w:r>
    </w:p>
    <w:p w14:paraId="3149289D" w14:textId="2DD020A6" w:rsidR="00325108" w:rsidRDefault="007C57F4" w:rsidP="00325108">
      <w:pPr>
        <w:pStyle w:val="ListParagraph"/>
        <w:numPr>
          <w:ilvl w:val="2"/>
          <w:numId w:val="9"/>
        </w:numPr>
      </w:pPr>
      <w:r>
        <w:t>MCU</w:t>
      </w:r>
    </w:p>
    <w:p w14:paraId="6C6B53B5" w14:textId="61DA38FC" w:rsidR="000B46C5" w:rsidRDefault="000B46C5" w:rsidP="000B46C5">
      <w:pPr>
        <w:pStyle w:val="ListParagraph"/>
        <w:numPr>
          <w:ilvl w:val="2"/>
          <w:numId w:val="9"/>
        </w:numPr>
      </w:pPr>
      <w:r>
        <w:t>Voltage sense on all rails</w:t>
      </w:r>
    </w:p>
    <w:p w14:paraId="71B4F04A" w14:textId="568E529E" w:rsidR="00230B21" w:rsidRDefault="00230B21" w:rsidP="00325108">
      <w:pPr>
        <w:pStyle w:val="ListParagraph"/>
        <w:numPr>
          <w:ilvl w:val="2"/>
          <w:numId w:val="9"/>
        </w:numPr>
      </w:pPr>
      <w:r>
        <w:t>Onboard regulators with failover logic</w:t>
      </w:r>
    </w:p>
    <w:p w14:paraId="1E143023" w14:textId="78CBC7A0" w:rsidR="00230B21" w:rsidRDefault="00230B21" w:rsidP="00325108">
      <w:pPr>
        <w:pStyle w:val="ListParagraph"/>
        <w:numPr>
          <w:ilvl w:val="2"/>
          <w:numId w:val="9"/>
        </w:numPr>
      </w:pPr>
      <w:r>
        <w:t>RFD900 interface</w:t>
      </w:r>
    </w:p>
    <w:p w14:paraId="37FBB459" w14:textId="5FC1BFF6" w:rsidR="00230B21" w:rsidRDefault="00230B21" w:rsidP="00325108">
      <w:pPr>
        <w:pStyle w:val="ListParagraph"/>
        <w:numPr>
          <w:ilvl w:val="2"/>
          <w:numId w:val="9"/>
        </w:numPr>
      </w:pPr>
      <w:r>
        <w:t>eMMc memory?</w:t>
      </w:r>
    </w:p>
    <w:p w14:paraId="2658C916" w14:textId="0E6663F3" w:rsidR="00E45D8B" w:rsidRDefault="00E45D8B" w:rsidP="00E45D8B">
      <w:pPr>
        <w:pStyle w:val="ListParagraph"/>
        <w:numPr>
          <w:ilvl w:val="3"/>
          <w:numId w:val="9"/>
        </w:numPr>
      </w:pPr>
      <w:r>
        <w:t>Maintain SD card for first iteration</w:t>
      </w:r>
    </w:p>
    <w:p w14:paraId="214A2D3A" w14:textId="11DFFB42" w:rsidR="007A5710" w:rsidRDefault="00535127" w:rsidP="007A5710">
      <w:pPr>
        <w:pStyle w:val="ListParagraph"/>
        <w:numPr>
          <w:ilvl w:val="2"/>
          <w:numId w:val="9"/>
        </w:numPr>
      </w:pPr>
      <w:r>
        <w:t>Two</w:t>
      </w:r>
      <w:r w:rsidR="00B630E2">
        <w:t xml:space="preserve"> s</w:t>
      </w:r>
      <w:r>
        <w:t>tatus LEDs on this board</w:t>
      </w:r>
    </w:p>
    <w:p w14:paraId="41F72712" w14:textId="1FB1DF63" w:rsidR="00535127" w:rsidRDefault="00535127" w:rsidP="00535127">
      <w:pPr>
        <w:pStyle w:val="ListParagraph"/>
        <w:numPr>
          <w:ilvl w:val="3"/>
          <w:numId w:val="9"/>
        </w:numPr>
      </w:pPr>
      <w:r>
        <w:t>One for UART activity</w:t>
      </w:r>
    </w:p>
    <w:p w14:paraId="7C424B9D" w14:textId="6D01BE41" w:rsidR="00535127" w:rsidRDefault="00535127" w:rsidP="00535127">
      <w:pPr>
        <w:pStyle w:val="ListParagraph"/>
        <w:numPr>
          <w:ilvl w:val="4"/>
          <w:numId w:val="9"/>
        </w:numPr>
      </w:pPr>
      <w:r>
        <w:t>Green is Rx</w:t>
      </w:r>
    </w:p>
    <w:p w14:paraId="71FBF34C" w14:textId="3AC150AE" w:rsidR="00535127" w:rsidRDefault="00535127" w:rsidP="00535127">
      <w:pPr>
        <w:pStyle w:val="ListParagraph"/>
        <w:numPr>
          <w:ilvl w:val="4"/>
          <w:numId w:val="9"/>
        </w:numPr>
      </w:pPr>
      <w:r>
        <w:t>Red is Tx</w:t>
      </w:r>
    </w:p>
    <w:p w14:paraId="235D3315" w14:textId="2F57F2B2" w:rsidR="00535127" w:rsidRDefault="00535127" w:rsidP="00535127">
      <w:pPr>
        <w:pStyle w:val="ListParagraph"/>
        <w:numPr>
          <w:ilvl w:val="3"/>
          <w:numId w:val="9"/>
        </w:numPr>
      </w:pPr>
      <w:r>
        <w:t>Second for regulator status</w:t>
      </w:r>
    </w:p>
    <w:p w14:paraId="47F0FC23" w14:textId="5195DEB5" w:rsidR="00535127" w:rsidRDefault="00535127" w:rsidP="00535127">
      <w:pPr>
        <w:pStyle w:val="ListParagraph"/>
        <w:numPr>
          <w:ilvl w:val="4"/>
          <w:numId w:val="9"/>
        </w:numPr>
      </w:pPr>
      <w:r>
        <w:t xml:space="preserve">Green means </w:t>
      </w:r>
      <w:r w:rsidR="005161FA">
        <w:t>using Hydra power</w:t>
      </w:r>
    </w:p>
    <w:p w14:paraId="1DA16E68" w14:textId="026932B9" w:rsidR="00CF65DF" w:rsidRDefault="005161FA" w:rsidP="005161FA">
      <w:pPr>
        <w:pStyle w:val="ListParagraph"/>
        <w:numPr>
          <w:ilvl w:val="4"/>
          <w:numId w:val="9"/>
        </w:numPr>
      </w:pPr>
      <w:r>
        <w:t>Red means using internal regulators</w:t>
      </w:r>
    </w:p>
    <w:p w14:paraId="793745BB" w14:textId="77777777" w:rsidR="00AA3C6C" w:rsidRDefault="007571FC" w:rsidP="00445F6A">
      <w:pPr>
        <w:pStyle w:val="Heading4"/>
        <w:spacing w:after="240"/>
      </w:pPr>
      <w:bookmarkStart w:id="34" w:name="_Toc146652630"/>
      <w:r>
        <w:t>HYDRA_V3_RECOVERY</w:t>
      </w:r>
      <w:bookmarkEnd w:id="34"/>
    </w:p>
    <w:p w14:paraId="7A09AA7D" w14:textId="3DDEC0A2" w:rsidR="00445F6A" w:rsidRDefault="00445F6A" w:rsidP="00D14710">
      <w:pPr>
        <w:spacing w:after="240"/>
        <w:ind w:firstLine="720"/>
      </w:pPr>
      <w:r>
        <w:t>The Hydra V3 recovery board is virtually identical to the Hydra V</w:t>
      </w:r>
      <w:r w:rsidR="006D0926">
        <w:t xml:space="preserve">2 recovery board albeit with an updated sensor package that should hopefully be more functional. This board contains both an IMU and a barometer </w:t>
      </w:r>
      <w:r w:rsidR="003035EA">
        <w:t>such that it can fully replace the navigational data provided by the SBG with the exception of the</w:t>
      </w:r>
      <w:r w:rsidR="00040BCA">
        <w:t xml:space="preserve"> SBG’s </w:t>
      </w:r>
      <w:r w:rsidR="003035EA">
        <w:t>GPS data.</w:t>
      </w:r>
      <w:r w:rsidR="00040BCA">
        <w:t xml:space="preserve"> The sensors chosen for the Hydra V3 recovery board are as follows:</w:t>
      </w:r>
    </w:p>
    <w:p w14:paraId="3F59B6E2" w14:textId="53CF8478" w:rsidR="00040BCA" w:rsidRDefault="00851B85" w:rsidP="00D14710">
      <w:pPr>
        <w:pStyle w:val="ListParagraph"/>
        <w:numPr>
          <w:ilvl w:val="0"/>
          <w:numId w:val="18"/>
        </w:numPr>
        <w:jc w:val="center"/>
      </w:pPr>
      <w:r>
        <w:t xml:space="preserve">IMU: </w:t>
      </w:r>
      <w:r w:rsidR="00D14710">
        <w:t xml:space="preserve">TDK InvSense </w:t>
      </w:r>
      <w:r w:rsidR="00D14710" w:rsidRPr="00D14710">
        <w:t>ICM-40609-D</w:t>
      </w:r>
    </w:p>
    <w:p w14:paraId="650C8B12" w14:textId="1B879262" w:rsidR="00D14710" w:rsidRPr="00445F6A" w:rsidRDefault="00D14710" w:rsidP="00FB45BD">
      <w:pPr>
        <w:pStyle w:val="ListParagraph"/>
        <w:numPr>
          <w:ilvl w:val="0"/>
          <w:numId w:val="18"/>
        </w:numPr>
        <w:spacing w:after="240"/>
        <w:jc w:val="center"/>
      </w:pPr>
      <w:r>
        <w:t xml:space="preserve">BARO: </w:t>
      </w:r>
      <w:r w:rsidR="00993DB3">
        <w:t xml:space="preserve">TE </w:t>
      </w:r>
      <w:r w:rsidR="00993DB3" w:rsidRPr="00993DB3">
        <w:t>MS561101BA03-50</w:t>
      </w:r>
    </w:p>
    <w:p w14:paraId="273FE9F9" w14:textId="77777777" w:rsidR="000B46C5" w:rsidRDefault="000B46C5" w:rsidP="000B46C5">
      <w:pPr>
        <w:spacing w:after="240"/>
      </w:pPr>
      <w:bookmarkStart w:id="35" w:name="_Toc146652631"/>
      <w:r>
        <w:t>The hardware requirements for this board are as follows:</w:t>
      </w:r>
    </w:p>
    <w:p w14:paraId="59FFCB53" w14:textId="77777777" w:rsidR="000B46C5" w:rsidRDefault="000B46C5" w:rsidP="000B46C5">
      <w:pPr>
        <w:pStyle w:val="ListParagraph"/>
        <w:numPr>
          <w:ilvl w:val="2"/>
          <w:numId w:val="9"/>
        </w:numPr>
      </w:pPr>
      <w:r>
        <w:t>MCU</w:t>
      </w:r>
    </w:p>
    <w:p w14:paraId="0C99E85A" w14:textId="2EF37AE1" w:rsidR="000B46C5" w:rsidRDefault="000B46C5" w:rsidP="000B46C5">
      <w:pPr>
        <w:pStyle w:val="ListParagraph"/>
        <w:numPr>
          <w:ilvl w:val="2"/>
          <w:numId w:val="9"/>
        </w:numPr>
      </w:pPr>
      <w:r>
        <w:t>Voltage sense on all rails</w:t>
      </w:r>
    </w:p>
    <w:p w14:paraId="432C5235" w14:textId="5526F4B4" w:rsidR="00665DB1" w:rsidRDefault="00665DB1" w:rsidP="000B46C5">
      <w:pPr>
        <w:pStyle w:val="ListParagraph"/>
        <w:numPr>
          <w:ilvl w:val="2"/>
          <w:numId w:val="9"/>
        </w:numPr>
      </w:pPr>
      <w:r>
        <w:t>Separate SPI links to each of the two sensors listed above</w:t>
      </w:r>
    </w:p>
    <w:p w14:paraId="0CBB370C" w14:textId="2ABCFF99" w:rsidR="00665DB1" w:rsidRDefault="00665DB1" w:rsidP="00665DB1">
      <w:pPr>
        <w:pStyle w:val="ListParagraph"/>
        <w:numPr>
          <w:ilvl w:val="3"/>
          <w:numId w:val="9"/>
        </w:numPr>
      </w:pPr>
      <w:r w:rsidRPr="008A0550">
        <w:rPr>
          <w:b/>
          <w:bCs/>
        </w:rPr>
        <w:t xml:space="preserve">IMU </w:t>
      </w:r>
      <w:r>
        <w:rPr>
          <w:b/>
          <w:bCs/>
        </w:rPr>
        <w:t>must be centered on the PCB</w:t>
      </w:r>
    </w:p>
    <w:p w14:paraId="1272C763" w14:textId="568E0F17" w:rsidR="000B46C5" w:rsidRDefault="000B46C5" w:rsidP="000B46C5">
      <w:pPr>
        <w:pStyle w:val="ListParagraph"/>
        <w:numPr>
          <w:ilvl w:val="2"/>
          <w:numId w:val="9"/>
        </w:numPr>
      </w:pPr>
      <w:r>
        <w:t>MOSFET-based pyro switches</w:t>
      </w:r>
    </w:p>
    <w:p w14:paraId="6426A459" w14:textId="5DE89B2A" w:rsidR="000B46C5" w:rsidRDefault="000B46C5" w:rsidP="000B46C5">
      <w:pPr>
        <w:pStyle w:val="ListParagraph"/>
        <w:numPr>
          <w:ilvl w:val="3"/>
          <w:numId w:val="9"/>
        </w:numPr>
      </w:pPr>
      <w:r>
        <w:t xml:space="preserve">Continuity </w:t>
      </w:r>
      <w:r w:rsidR="00193C7A">
        <w:t>and detonation detection</w:t>
      </w:r>
    </w:p>
    <w:p w14:paraId="6417EECE" w14:textId="61C8CE8B" w:rsidR="00193C7A" w:rsidRDefault="00193C7A" w:rsidP="00193C7A">
      <w:pPr>
        <w:pStyle w:val="ListParagraph"/>
        <w:numPr>
          <w:ilvl w:val="4"/>
          <w:numId w:val="9"/>
        </w:numPr>
      </w:pPr>
      <w:r>
        <w:t>Go with current-based detection</w:t>
      </w:r>
    </w:p>
    <w:p w14:paraId="0B6A195F" w14:textId="39C3D599" w:rsidR="00193C7A" w:rsidRDefault="00193C7A" w:rsidP="00193C7A">
      <w:pPr>
        <w:pStyle w:val="ListParagraph"/>
        <w:numPr>
          <w:ilvl w:val="4"/>
          <w:numId w:val="9"/>
        </w:numPr>
      </w:pPr>
      <w:r>
        <w:t>Voltage-based continuity detection is great but doesn’t provide feedback on whether the charge drew enough current to ignite. We can detect both continuity and successful ignition by just measuring current going through the pyro channel.</w:t>
      </w:r>
    </w:p>
    <w:p w14:paraId="59B6CA63" w14:textId="4B7A6C99" w:rsidR="00205D7E" w:rsidRDefault="00E04826" w:rsidP="00205D7E">
      <w:pPr>
        <w:pStyle w:val="ListParagraph"/>
        <w:numPr>
          <w:ilvl w:val="2"/>
          <w:numId w:val="9"/>
        </w:numPr>
      </w:pPr>
      <w:r>
        <w:t>Two s</w:t>
      </w:r>
      <w:r w:rsidR="00205D7E">
        <w:t>tatus LEDs for pyro channels</w:t>
      </w:r>
    </w:p>
    <w:p w14:paraId="1D58304C" w14:textId="36B5C4E3" w:rsidR="00205D7E" w:rsidRDefault="00205D7E" w:rsidP="00205D7E">
      <w:pPr>
        <w:pStyle w:val="ListParagraph"/>
        <w:numPr>
          <w:ilvl w:val="3"/>
          <w:numId w:val="9"/>
        </w:numPr>
      </w:pPr>
      <w:r>
        <w:lastRenderedPageBreak/>
        <w:t>One bi-color per pyro channel</w:t>
      </w:r>
    </w:p>
    <w:p w14:paraId="50B220B3" w14:textId="65F8651D" w:rsidR="00205D7E" w:rsidRDefault="00205D7E" w:rsidP="00205D7E">
      <w:pPr>
        <w:pStyle w:val="ListParagraph"/>
        <w:numPr>
          <w:ilvl w:val="4"/>
          <w:numId w:val="9"/>
        </w:numPr>
      </w:pPr>
      <w:r>
        <w:t>Green means continuity</w:t>
      </w:r>
    </w:p>
    <w:p w14:paraId="4EE26311" w14:textId="06563805" w:rsidR="00205D7E" w:rsidRDefault="00205D7E" w:rsidP="00205D7E">
      <w:pPr>
        <w:pStyle w:val="ListParagraph"/>
        <w:numPr>
          <w:ilvl w:val="4"/>
          <w:numId w:val="9"/>
        </w:numPr>
      </w:pPr>
      <w:r>
        <w:t>Red means ignition</w:t>
      </w:r>
    </w:p>
    <w:p w14:paraId="7F736DB9" w14:textId="77777777" w:rsidR="00AA3C6C" w:rsidRDefault="00AA3C6C" w:rsidP="00294D44">
      <w:pPr>
        <w:pStyle w:val="Heading4"/>
        <w:spacing w:after="240"/>
      </w:pPr>
      <w:r>
        <w:t>HYDRA_V3_SENSOR</w:t>
      </w:r>
      <w:bookmarkEnd w:id="35"/>
    </w:p>
    <w:p w14:paraId="528A9332" w14:textId="176B4569" w:rsidR="00294D44" w:rsidRPr="00294D44" w:rsidRDefault="00294D44" w:rsidP="003625A9">
      <w:pPr>
        <w:ind w:firstLine="720"/>
      </w:pPr>
      <w:r>
        <w:t xml:space="preserve">The Hydra V3 sensor board is a satellite board designed to interface </w:t>
      </w:r>
      <w:r w:rsidR="001E5E01">
        <w:t xml:space="preserve">with pressure transducers and temperature sensors throughout the </w:t>
      </w:r>
      <w:r w:rsidR="003625A9">
        <w:t>hybrid engine. The propulsion team only wanted pressure transducers within the flight-ready engine, but this board is designed to be compatible with many more sensors such that it can be used for other things such as</w:t>
      </w:r>
      <w:commentRangeStart w:id="36"/>
      <w:r w:rsidR="003625A9">
        <w:t xml:space="preserve"> future strain gauges throughout the airframe.</w:t>
      </w:r>
      <w:commentRangeEnd w:id="36"/>
      <w:r w:rsidR="003625A9">
        <w:rPr>
          <w:rStyle w:val="CommentReference"/>
        </w:rPr>
        <w:commentReference w:id="36"/>
      </w:r>
      <w:r w:rsidR="00F1130C">
        <w:t xml:space="preserve"> This board only takes battery power and CAN; all additional voltage regulation must happen internally.</w:t>
      </w:r>
    </w:p>
    <w:p w14:paraId="74B777F0" w14:textId="77777777" w:rsidR="003625A9" w:rsidRDefault="00AA3C6C" w:rsidP="003625A9">
      <w:pPr>
        <w:pStyle w:val="Heading4"/>
        <w:spacing w:after="240"/>
      </w:pPr>
      <w:bookmarkStart w:id="37" w:name="_Toc146652632"/>
      <w:r>
        <w:t>HYDRA_V3_ACTUATOR</w:t>
      </w:r>
      <w:bookmarkEnd w:id="37"/>
    </w:p>
    <w:p w14:paraId="331DCFE3" w14:textId="06071B6C" w:rsidR="00C34044" w:rsidRDefault="003625A9" w:rsidP="00C63601">
      <w:pPr>
        <w:ind w:firstLine="720"/>
      </w:pPr>
      <w:r>
        <w:t>The Hydar V3 actuator boar</w:t>
      </w:r>
      <w:r w:rsidR="00C63601">
        <w:t>d is used to interact with servos and solenoid valves within the flight-ready hybrid rocket engine. It contains a high current 5V regulator to power large servos and a MOSFET-base</w:t>
      </w:r>
      <w:r w:rsidR="006F1817">
        <w:t xml:space="preserve">d switch which can be used to interface with solenoid valves. This board only takes battery power and CAN; all </w:t>
      </w:r>
      <w:r w:rsidR="00F1130C">
        <w:t>additional voltage regulation must happen internally.</w:t>
      </w:r>
      <w:r w:rsidR="00C34044">
        <w:br w:type="page"/>
      </w:r>
    </w:p>
    <w:p w14:paraId="5ACA20DE" w14:textId="701DE6CB" w:rsidR="00C34044" w:rsidRDefault="00C34044" w:rsidP="00C34044">
      <w:pPr>
        <w:pStyle w:val="Heading1"/>
      </w:pPr>
      <w:bookmarkStart w:id="38" w:name="_Toc146652633"/>
      <w:r>
        <w:lastRenderedPageBreak/>
        <w:t>Software Design</w:t>
      </w:r>
      <w:bookmarkEnd w:id="38"/>
    </w:p>
    <w:p w14:paraId="1CA31BC4" w14:textId="325F3D7C" w:rsidR="002D3EA0" w:rsidRDefault="009C68D0" w:rsidP="002D3EA0">
      <w:r>
        <w:t>Enjoy, cutie</w:t>
      </w:r>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Heading1"/>
      </w:pPr>
      <w:r>
        <w:lastRenderedPageBreak/>
        <w:t xml:space="preserve"> </w:t>
      </w:r>
      <w:bookmarkStart w:id="39" w:name="_Toc146652634"/>
      <w:r w:rsidR="0081796E">
        <w:t>EMI/RF Considerations</w:t>
      </w:r>
      <w:bookmarkEnd w:id="39"/>
    </w:p>
    <w:p w14:paraId="0567EFF0" w14:textId="7F2A5E9F" w:rsidR="008F4B56" w:rsidRDefault="00B72FF0" w:rsidP="00A178B0">
      <w:r>
        <w:tab/>
      </w:r>
      <w:r w:rsidR="003B5362">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t xml:space="preserve"> </w:t>
      </w:r>
    </w:p>
    <w:p w14:paraId="34455C54" w14:textId="5EDDAB21" w:rsidR="003B5362" w:rsidRDefault="00E21E84" w:rsidP="00E21E84">
      <w:pPr>
        <w:pStyle w:val="Heading1"/>
      </w:pPr>
      <w:bookmarkStart w:id="40" w:name="_Toc146652635"/>
      <w:r>
        <w:t>Arming and Safety Considerations</w:t>
      </w:r>
      <w:bookmarkEnd w:id="40"/>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Both of these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1DF702A0" w:rsidR="003F3A76" w:rsidRDefault="003F3A76" w:rsidP="003F3A76">
      <w:pPr>
        <w:pStyle w:val="Caption"/>
        <w:jc w:val="center"/>
      </w:pPr>
      <w:r>
        <w:t xml:space="preserve">Figure </w:t>
      </w:r>
      <w:r>
        <w:fldChar w:fldCharType="begin"/>
      </w:r>
      <w:r>
        <w:instrText>SEQ Figure \* ARABIC</w:instrText>
      </w:r>
      <w:r>
        <w:fldChar w:fldCharType="separate"/>
      </w:r>
      <w:r w:rsidR="005E5691">
        <w:rPr>
          <w:noProof/>
        </w:rPr>
        <w:t>6</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Heading1"/>
      </w:pPr>
      <w:bookmarkStart w:id="41" w:name="_Toc146652636"/>
      <w:r>
        <w:lastRenderedPageBreak/>
        <w:t>Battery</w:t>
      </w:r>
      <w:r w:rsidR="00D10EF1">
        <w:t xml:space="preserve"> and SBG Considerations</w:t>
      </w:r>
      <w:bookmarkEnd w:id="41"/>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ololololol" w:date="2023-01-20T18:37:00Z" w:initials="T">
    <w:p w14:paraId="52B69913" w14:textId="3DFD4E52" w:rsidR="0051071B" w:rsidRDefault="0051071B" w:rsidP="001E4F1E">
      <w:pPr>
        <w:pStyle w:val="CommentText"/>
        <w:jc w:val="left"/>
      </w:pPr>
      <w:r>
        <w:rPr>
          <w:rStyle w:val="CommentReference"/>
        </w:rPr>
        <w:annotationRef/>
      </w:r>
      <w:r>
        <w:t>Not sure if we should have anything on the right connector but we may need this for high current devices like ejection boards</w:t>
      </w:r>
    </w:p>
  </w:comment>
  <w:comment w:id="19" w:author="Trololololol" w:date="2023-01-31T16:10:00Z" w:initials="T">
    <w:p w14:paraId="20E2D09C" w14:textId="77777777" w:rsidR="00274476" w:rsidRDefault="00274476" w:rsidP="00274476">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d="26" w:author="Trololololol" w:date="2023-09-27T20:12:00Z" w:initials="T">
    <w:p w14:paraId="4A6B4588" w14:textId="77777777" w:rsidR="0032446D" w:rsidRDefault="0032446D" w:rsidP="00C87C08">
      <w:pPr>
        <w:pStyle w:val="CommentText"/>
        <w:jc w:val="left"/>
      </w:pPr>
      <w:r>
        <w:rPr>
          <w:rStyle w:val="CommentReference"/>
        </w:rPr>
        <w:annotationRef/>
      </w:r>
      <w:r>
        <w:t>Consider vibrations from flex in PCBs or lack of proper mounting provisions which may cause issues with onboard IMU readings. Won't necessarily be an issue since the SBG will be mounted external to the stack</w:t>
      </w:r>
    </w:p>
  </w:comment>
  <w:comment w:id="27" w:author="Trololololol" w:date="2023-09-27T23:23:00Z" w:initials="T">
    <w:p w14:paraId="24670DAD" w14:textId="77777777" w:rsidR="00315B4B" w:rsidRDefault="00315B4B" w:rsidP="00C87C08">
      <w:pPr>
        <w:pStyle w:val="CommentText"/>
        <w:jc w:val="left"/>
      </w:pPr>
      <w:r>
        <w:rPr>
          <w:rStyle w:val="CommentReference"/>
        </w:rPr>
        <w:annotationRef/>
      </w:r>
      <w:r>
        <w:t>Juan said this</w:t>
      </w:r>
    </w:p>
  </w:comment>
  <w:comment w:id="28" w:author="Trololololol" w:date="2023-09-27T20:22:00Z" w:initials="T">
    <w:p w14:paraId="167505B4" w14:textId="1817C1A4" w:rsidR="007D768F" w:rsidRDefault="007D768F" w:rsidP="00C87C08">
      <w:pPr>
        <w:pStyle w:val="CommentText"/>
        <w:jc w:val="left"/>
      </w:pPr>
      <w:r>
        <w:rPr>
          <w:rStyle w:val="CommentReference"/>
        </w:rPr>
        <w:annotationRef/>
      </w:r>
      <w:r>
        <w:t>Juan said look into on board debuggers, shouldn't take up much space and we can omit the weird debugging interface we have rn</w:t>
      </w:r>
    </w:p>
  </w:comment>
  <w:comment w:id="33" w:author="Serban Popovici" w:date="2023-09-26T12:18:00Z" w:initials="SP">
    <w:p w14:paraId="471C9A8A" w14:textId="6990BF92" w:rsidR="00445F6A" w:rsidRDefault="00445F6A">
      <w:pPr>
        <w:pStyle w:val="CommentText"/>
        <w:jc w:val="left"/>
      </w:pPr>
      <w:r>
        <w:rPr>
          <w:rStyle w:val="CommentReference"/>
        </w:rPr>
        <w:annotationRef/>
      </w:r>
      <w:r>
        <w:t>We could totally make a custom SRAD LoRa-based communication board if someone wants to. Shouldn't be that deep tbh but idk if we could keep diversity and the RFD900's high data rate</w:t>
      </w:r>
    </w:p>
  </w:comment>
  <w:comment w:id="36" w:author="Serban Popovici" w:date="2023-09-26T12:27:00Z" w:initials="SP">
    <w:p w14:paraId="137D485E" w14:textId="5CFC5B70" w:rsidR="003625A9" w:rsidRDefault="003625A9">
      <w:pPr>
        <w:pStyle w:val="CommentText"/>
        <w:jc w:val="left"/>
      </w:pPr>
      <w:r>
        <w:rPr>
          <w:rStyle w:val="CommentReference"/>
        </w:rPr>
        <w:annotationRef/>
      </w:r>
      <w:r>
        <w:t>Talk to Liam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471C9A8A" w15:done="0"/>
  <w15:commentEx w15:paraId="137D48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2361B087" w16cex:dateUtc="2023-09-26T16:18:00Z"/>
  <w16cex:commentExtensible w16cex:durableId="1ACAB286" w16cex:dateUtc="2023-09-26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471C9A8A" w16cid:durableId="2361B087"/>
  <w16cid:commentId w16cid:paraId="137D485E" w16cid:durableId="1ACAB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6C98F" w14:textId="77777777" w:rsidR="00681E27" w:rsidRDefault="00681E27" w:rsidP="00E95430">
      <w:r>
        <w:separator/>
      </w:r>
    </w:p>
  </w:endnote>
  <w:endnote w:type="continuationSeparator" w:id="0">
    <w:p w14:paraId="6E1B7D15" w14:textId="77777777" w:rsidR="00681E27" w:rsidRDefault="00681E27" w:rsidP="00E95430">
      <w:r>
        <w:continuationSeparator/>
      </w:r>
    </w:p>
  </w:endnote>
  <w:endnote w:type="continuationNotice" w:id="1">
    <w:p w14:paraId="56D69997" w14:textId="77777777" w:rsidR="00681E27" w:rsidRDefault="00681E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ED447" w14:textId="77777777" w:rsidR="00681E27" w:rsidRDefault="00681E27" w:rsidP="00E95430">
      <w:r>
        <w:separator/>
      </w:r>
    </w:p>
  </w:footnote>
  <w:footnote w:type="continuationSeparator" w:id="0">
    <w:p w14:paraId="113637E9" w14:textId="77777777" w:rsidR="00681E27" w:rsidRDefault="00681E27" w:rsidP="00E95430">
      <w:r>
        <w:continuationSeparator/>
      </w:r>
    </w:p>
  </w:footnote>
  <w:footnote w:type="continuationNotice" w:id="1">
    <w:p w14:paraId="223A1233" w14:textId="77777777" w:rsidR="00681E27" w:rsidRDefault="00681E2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uORocketry</w:t>
    </w:r>
    <w:r>
      <w:tab/>
      <w:t xml:space="preserve">Last Updated: </w:t>
    </w:r>
    <w:r>
      <w:tab/>
    </w:r>
  </w:p>
  <w:p w14:paraId="2211103B" w14:textId="214F598A"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Hydra</w:t>
    </w:r>
    <w:r w:rsidR="00DC6BFD">
      <w:rPr>
        <w:b/>
        <w:bCs/>
      </w:rPr>
      <w:t xml:space="preserve"> V1</w:t>
    </w:r>
    <w:r>
      <w:tab/>
    </w:r>
    <w:r w:rsidR="00E76358">
      <w:fldChar w:fldCharType="begin"/>
    </w:r>
    <w:r w:rsidR="00E76358">
      <w:instrText xml:space="preserve"> DATE \@ "MMMM d, yyyy" </w:instrText>
    </w:r>
    <w:r w:rsidR="00E76358">
      <w:fldChar w:fldCharType="separate"/>
    </w:r>
    <w:r w:rsidR="00674D9B">
      <w:rPr>
        <w:noProof/>
      </w:rPr>
      <w:t>October 12, 2023</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9BD82666">
      <w:numFmt w:val="bullet"/>
      <w:lvlText w:val="-"/>
      <w:lvlJc w:val="left"/>
      <w:pPr>
        <w:ind w:left="2160" w:hanging="360"/>
      </w:pPr>
      <w:rPr>
        <w:rFonts w:ascii="Times New Roman" w:eastAsia="Times New Roman" w:hAnsi="Times New Roman" w:cs="Times New Roman"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6"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18"/>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5"/>
  </w:num>
  <w:num w:numId="11" w16cid:durableId="1444306659">
    <w:abstractNumId w:val="17"/>
  </w:num>
  <w:num w:numId="12" w16cid:durableId="1266695634">
    <w:abstractNumId w:val="9"/>
  </w:num>
  <w:num w:numId="13" w16cid:durableId="847251288">
    <w:abstractNumId w:val="16"/>
  </w:num>
  <w:num w:numId="14" w16cid:durableId="1416784613">
    <w:abstractNumId w:val="8"/>
  </w:num>
  <w:num w:numId="15" w16cid:durableId="1955135591">
    <w:abstractNumId w:val="5"/>
  </w:num>
  <w:num w:numId="16" w16cid:durableId="1963683549">
    <w:abstractNumId w:val="11"/>
  </w:num>
  <w:num w:numId="17" w16cid:durableId="1263879493">
    <w:abstractNumId w:val="14"/>
  </w:num>
  <w:num w:numId="18" w16cid:durableId="443690518">
    <w:abstractNumId w:val="13"/>
  </w:num>
  <w:num w:numId="19" w16cid:durableId="13921201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30E4"/>
    <w:rsid w:val="00003F63"/>
    <w:rsid w:val="00007410"/>
    <w:rsid w:val="00010D27"/>
    <w:rsid w:val="00013263"/>
    <w:rsid w:val="00013555"/>
    <w:rsid w:val="0001458D"/>
    <w:rsid w:val="00015099"/>
    <w:rsid w:val="00025414"/>
    <w:rsid w:val="00026ECE"/>
    <w:rsid w:val="000339C2"/>
    <w:rsid w:val="000353AB"/>
    <w:rsid w:val="00035912"/>
    <w:rsid w:val="00035B1C"/>
    <w:rsid w:val="00037E86"/>
    <w:rsid w:val="00037ED7"/>
    <w:rsid w:val="000406D6"/>
    <w:rsid w:val="00040BCA"/>
    <w:rsid w:val="000436EB"/>
    <w:rsid w:val="00044260"/>
    <w:rsid w:val="00050A57"/>
    <w:rsid w:val="000522A4"/>
    <w:rsid w:val="00052F12"/>
    <w:rsid w:val="00055A74"/>
    <w:rsid w:val="00056B56"/>
    <w:rsid w:val="0006077E"/>
    <w:rsid w:val="00061F27"/>
    <w:rsid w:val="00067264"/>
    <w:rsid w:val="00073816"/>
    <w:rsid w:val="00073E9B"/>
    <w:rsid w:val="00077294"/>
    <w:rsid w:val="000812D4"/>
    <w:rsid w:val="000820C4"/>
    <w:rsid w:val="000875B1"/>
    <w:rsid w:val="0009771B"/>
    <w:rsid w:val="000A27E4"/>
    <w:rsid w:val="000A5A4A"/>
    <w:rsid w:val="000A654F"/>
    <w:rsid w:val="000A79B8"/>
    <w:rsid w:val="000B396D"/>
    <w:rsid w:val="000B3D17"/>
    <w:rsid w:val="000B46C5"/>
    <w:rsid w:val="000B4826"/>
    <w:rsid w:val="000B625E"/>
    <w:rsid w:val="000C088E"/>
    <w:rsid w:val="000C32B4"/>
    <w:rsid w:val="000C6919"/>
    <w:rsid w:val="000D1F80"/>
    <w:rsid w:val="000D41A0"/>
    <w:rsid w:val="000E0328"/>
    <w:rsid w:val="000E3983"/>
    <w:rsid w:val="000E5C61"/>
    <w:rsid w:val="000F0A12"/>
    <w:rsid w:val="000F0BA3"/>
    <w:rsid w:val="000F0C80"/>
    <w:rsid w:val="000F3FC0"/>
    <w:rsid w:val="000F44BB"/>
    <w:rsid w:val="000F670E"/>
    <w:rsid w:val="00103F9C"/>
    <w:rsid w:val="001045F1"/>
    <w:rsid w:val="00106112"/>
    <w:rsid w:val="00106974"/>
    <w:rsid w:val="00106F37"/>
    <w:rsid w:val="00111472"/>
    <w:rsid w:val="0011248F"/>
    <w:rsid w:val="001133F1"/>
    <w:rsid w:val="001147DC"/>
    <w:rsid w:val="00121248"/>
    <w:rsid w:val="00122469"/>
    <w:rsid w:val="0012343A"/>
    <w:rsid w:val="001234A8"/>
    <w:rsid w:val="00127EAF"/>
    <w:rsid w:val="0013159A"/>
    <w:rsid w:val="0013224F"/>
    <w:rsid w:val="0013565A"/>
    <w:rsid w:val="00135B6A"/>
    <w:rsid w:val="001419C3"/>
    <w:rsid w:val="00143C2B"/>
    <w:rsid w:val="001444BD"/>
    <w:rsid w:val="001501BC"/>
    <w:rsid w:val="00152BA2"/>
    <w:rsid w:val="00156190"/>
    <w:rsid w:val="00161759"/>
    <w:rsid w:val="00161DC1"/>
    <w:rsid w:val="001702D3"/>
    <w:rsid w:val="00175559"/>
    <w:rsid w:val="001833D3"/>
    <w:rsid w:val="00183F45"/>
    <w:rsid w:val="00184988"/>
    <w:rsid w:val="00191484"/>
    <w:rsid w:val="00193C7A"/>
    <w:rsid w:val="00197764"/>
    <w:rsid w:val="00197EF3"/>
    <w:rsid w:val="001A2A9F"/>
    <w:rsid w:val="001A5B56"/>
    <w:rsid w:val="001A5E3D"/>
    <w:rsid w:val="001A6A94"/>
    <w:rsid w:val="001B0D03"/>
    <w:rsid w:val="001B3AC3"/>
    <w:rsid w:val="001B4725"/>
    <w:rsid w:val="001B7C17"/>
    <w:rsid w:val="001C2871"/>
    <w:rsid w:val="001C44FE"/>
    <w:rsid w:val="001D1186"/>
    <w:rsid w:val="001D2096"/>
    <w:rsid w:val="001D4D9E"/>
    <w:rsid w:val="001D6341"/>
    <w:rsid w:val="001D6496"/>
    <w:rsid w:val="001D64B9"/>
    <w:rsid w:val="001E25F2"/>
    <w:rsid w:val="001E3753"/>
    <w:rsid w:val="001E4F1E"/>
    <w:rsid w:val="001E5E01"/>
    <w:rsid w:val="001E6809"/>
    <w:rsid w:val="001E7B67"/>
    <w:rsid w:val="001F211C"/>
    <w:rsid w:val="001F4C42"/>
    <w:rsid w:val="001F4DFD"/>
    <w:rsid w:val="001F68D8"/>
    <w:rsid w:val="001F7557"/>
    <w:rsid w:val="001F7A28"/>
    <w:rsid w:val="00200321"/>
    <w:rsid w:val="00205D7E"/>
    <w:rsid w:val="00206241"/>
    <w:rsid w:val="00207906"/>
    <w:rsid w:val="00213200"/>
    <w:rsid w:val="0021354E"/>
    <w:rsid w:val="0021380F"/>
    <w:rsid w:val="00213A0F"/>
    <w:rsid w:val="00220857"/>
    <w:rsid w:val="0022122D"/>
    <w:rsid w:val="00230039"/>
    <w:rsid w:val="00230B21"/>
    <w:rsid w:val="0023198C"/>
    <w:rsid w:val="00232698"/>
    <w:rsid w:val="00232A4A"/>
    <w:rsid w:val="002401EA"/>
    <w:rsid w:val="002408E0"/>
    <w:rsid w:val="00245581"/>
    <w:rsid w:val="00247E2E"/>
    <w:rsid w:val="00250D1C"/>
    <w:rsid w:val="00251D5B"/>
    <w:rsid w:val="00253C16"/>
    <w:rsid w:val="00254CC9"/>
    <w:rsid w:val="00255046"/>
    <w:rsid w:val="002661BB"/>
    <w:rsid w:val="00271E1A"/>
    <w:rsid w:val="00273BEE"/>
    <w:rsid w:val="00273E8D"/>
    <w:rsid w:val="00274476"/>
    <w:rsid w:val="002756CD"/>
    <w:rsid w:val="002807B6"/>
    <w:rsid w:val="00283A37"/>
    <w:rsid w:val="00286940"/>
    <w:rsid w:val="002913B4"/>
    <w:rsid w:val="00293A79"/>
    <w:rsid w:val="00294D44"/>
    <w:rsid w:val="00297008"/>
    <w:rsid w:val="002A1C24"/>
    <w:rsid w:val="002A6E07"/>
    <w:rsid w:val="002B19E0"/>
    <w:rsid w:val="002B2C5C"/>
    <w:rsid w:val="002B32E9"/>
    <w:rsid w:val="002B3989"/>
    <w:rsid w:val="002B5C32"/>
    <w:rsid w:val="002B644D"/>
    <w:rsid w:val="002B7098"/>
    <w:rsid w:val="002C07EE"/>
    <w:rsid w:val="002D0C5A"/>
    <w:rsid w:val="002D17EC"/>
    <w:rsid w:val="002D3EA0"/>
    <w:rsid w:val="002D58E9"/>
    <w:rsid w:val="002D63BC"/>
    <w:rsid w:val="002D7195"/>
    <w:rsid w:val="002E2B46"/>
    <w:rsid w:val="002E4B92"/>
    <w:rsid w:val="002E6029"/>
    <w:rsid w:val="002E6044"/>
    <w:rsid w:val="002F0040"/>
    <w:rsid w:val="002F2D4F"/>
    <w:rsid w:val="002F3862"/>
    <w:rsid w:val="002F415E"/>
    <w:rsid w:val="002F712E"/>
    <w:rsid w:val="003008B4"/>
    <w:rsid w:val="0030171C"/>
    <w:rsid w:val="003026AD"/>
    <w:rsid w:val="003035EA"/>
    <w:rsid w:val="00303B6A"/>
    <w:rsid w:val="003070EB"/>
    <w:rsid w:val="00307537"/>
    <w:rsid w:val="00307F15"/>
    <w:rsid w:val="00310004"/>
    <w:rsid w:val="0031306D"/>
    <w:rsid w:val="00313715"/>
    <w:rsid w:val="00315B4B"/>
    <w:rsid w:val="00316C5B"/>
    <w:rsid w:val="003173AA"/>
    <w:rsid w:val="00320116"/>
    <w:rsid w:val="003205A3"/>
    <w:rsid w:val="00321AD7"/>
    <w:rsid w:val="00322844"/>
    <w:rsid w:val="00323738"/>
    <w:rsid w:val="0032446D"/>
    <w:rsid w:val="00325108"/>
    <w:rsid w:val="00325695"/>
    <w:rsid w:val="00325A6E"/>
    <w:rsid w:val="00326BE0"/>
    <w:rsid w:val="0032714A"/>
    <w:rsid w:val="00330BDD"/>
    <w:rsid w:val="00332F73"/>
    <w:rsid w:val="00333DA8"/>
    <w:rsid w:val="003406F5"/>
    <w:rsid w:val="003435DD"/>
    <w:rsid w:val="003444AC"/>
    <w:rsid w:val="0034505D"/>
    <w:rsid w:val="00350780"/>
    <w:rsid w:val="00355DBF"/>
    <w:rsid w:val="003625A9"/>
    <w:rsid w:val="00365650"/>
    <w:rsid w:val="00365A33"/>
    <w:rsid w:val="003759D8"/>
    <w:rsid w:val="0038152A"/>
    <w:rsid w:val="00391FBC"/>
    <w:rsid w:val="003A1764"/>
    <w:rsid w:val="003A5835"/>
    <w:rsid w:val="003B25EC"/>
    <w:rsid w:val="003B5362"/>
    <w:rsid w:val="003B573F"/>
    <w:rsid w:val="003B6078"/>
    <w:rsid w:val="003C0D10"/>
    <w:rsid w:val="003C1956"/>
    <w:rsid w:val="003C29DB"/>
    <w:rsid w:val="003C2B14"/>
    <w:rsid w:val="003C4C58"/>
    <w:rsid w:val="003C7996"/>
    <w:rsid w:val="003C7D54"/>
    <w:rsid w:val="003D1A27"/>
    <w:rsid w:val="003D20E2"/>
    <w:rsid w:val="003D2A73"/>
    <w:rsid w:val="003D2B93"/>
    <w:rsid w:val="003D445E"/>
    <w:rsid w:val="003D6650"/>
    <w:rsid w:val="003E171C"/>
    <w:rsid w:val="003E2A93"/>
    <w:rsid w:val="003E301F"/>
    <w:rsid w:val="003E4367"/>
    <w:rsid w:val="003E57BE"/>
    <w:rsid w:val="003E71FC"/>
    <w:rsid w:val="003E7AD2"/>
    <w:rsid w:val="003F0BB1"/>
    <w:rsid w:val="003F3A76"/>
    <w:rsid w:val="003F5F9E"/>
    <w:rsid w:val="003F78D6"/>
    <w:rsid w:val="004013F5"/>
    <w:rsid w:val="00402B98"/>
    <w:rsid w:val="004102E4"/>
    <w:rsid w:val="00410F25"/>
    <w:rsid w:val="00412249"/>
    <w:rsid w:val="00412736"/>
    <w:rsid w:val="00412AFC"/>
    <w:rsid w:val="00413620"/>
    <w:rsid w:val="00414149"/>
    <w:rsid w:val="00415320"/>
    <w:rsid w:val="00416C07"/>
    <w:rsid w:val="00426EBA"/>
    <w:rsid w:val="0043022C"/>
    <w:rsid w:val="00430F25"/>
    <w:rsid w:val="0043124F"/>
    <w:rsid w:val="00431BEA"/>
    <w:rsid w:val="00434F33"/>
    <w:rsid w:val="00440E05"/>
    <w:rsid w:val="00441C7C"/>
    <w:rsid w:val="004428BC"/>
    <w:rsid w:val="0044380E"/>
    <w:rsid w:val="004451B1"/>
    <w:rsid w:val="00445F6A"/>
    <w:rsid w:val="00452581"/>
    <w:rsid w:val="00452780"/>
    <w:rsid w:val="0045280E"/>
    <w:rsid w:val="004536E6"/>
    <w:rsid w:val="00456669"/>
    <w:rsid w:val="0045707D"/>
    <w:rsid w:val="00462882"/>
    <w:rsid w:val="00462B0C"/>
    <w:rsid w:val="00462FE0"/>
    <w:rsid w:val="004632CB"/>
    <w:rsid w:val="0047062E"/>
    <w:rsid w:val="004709EA"/>
    <w:rsid w:val="00472E99"/>
    <w:rsid w:val="004739E1"/>
    <w:rsid w:val="00477E51"/>
    <w:rsid w:val="00481482"/>
    <w:rsid w:val="004845BF"/>
    <w:rsid w:val="00487DBF"/>
    <w:rsid w:val="00490D05"/>
    <w:rsid w:val="00492974"/>
    <w:rsid w:val="00494B5F"/>
    <w:rsid w:val="0049656A"/>
    <w:rsid w:val="004A01CF"/>
    <w:rsid w:val="004A185A"/>
    <w:rsid w:val="004A4876"/>
    <w:rsid w:val="004A4F36"/>
    <w:rsid w:val="004A50A6"/>
    <w:rsid w:val="004A68B9"/>
    <w:rsid w:val="004B38D2"/>
    <w:rsid w:val="004B5178"/>
    <w:rsid w:val="004B62E8"/>
    <w:rsid w:val="004C2F3E"/>
    <w:rsid w:val="004D38AC"/>
    <w:rsid w:val="004D672D"/>
    <w:rsid w:val="004E4E4F"/>
    <w:rsid w:val="004E6A15"/>
    <w:rsid w:val="004E7892"/>
    <w:rsid w:val="004E7B81"/>
    <w:rsid w:val="004E7BEB"/>
    <w:rsid w:val="004F29C9"/>
    <w:rsid w:val="004F39C9"/>
    <w:rsid w:val="004F52BD"/>
    <w:rsid w:val="004F774C"/>
    <w:rsid w:val="004F7AAD"/>
    <w:rsid w:val="005006BD"/>
    <w:rsid w:val="0050165B"/>
    <w:rsid w:val="005036A8"/>
    <w:rsid w:val="00504CB8"/>
    <w:rsid w:val="00504F7B"/>
    <w:rsid w:val="0050528A"/>
    <w:rsid w:val="00505612"/>
    <w:rsid w:val="00507290"/>
    <w:rsid w:val="00510402"/>
    <w:rsid w:val="0051071B"/>
    <w:rsid w:val="00511469"/>
    <w:rsid w:val="00513B64"/>
    <w:rsid w:val="00514857"/>
    <w:rsid w:val="00516145"/>
    <w:rsid w:val="005161FA"/>
    <w:rsid w:val="00520A7B"/>
    <w:rsid w:val="00522647"/>
    <w:rsid w:val="0052498B"/>
    <w:rsid w:val="005252AD"/>
    <w:rsid w:val="00526C2B"/>
    <w:rsid w:val="00531795"/>
    <w:rsid w:val="00534D8B"/>
    <w:rsid w:val="00535127"/>
    <w:rsid w:val="005359C2"/>
    <w:rsid w:val="00540844"/>
    <w:rsid w:val="00543D49"/>
    <w:rsid w:val="00543DCE"/>
    <w:rsid w:val="0054418F"/>
    <w:rsid w:val="0054714D"/>
    <w:rsid w:val="00547CE7"/>
    <w:rsid w:val="00551E3A"/>
    <w:rsid w:val="005547BC"/>
    <w:rsid w:val="005551F8"/>
    <w:rsid w:val="0055796B"/>
    <w:rsid w:val="005639DC"/>
    <w:rsid w:val="0056510F"/>
    <w:rsid w:val="00565526"/>
    <w:rsid w:val="00565F14"/>
    <w:rsid w:val="0057108F"/>
    <w:rsid w:val="00573D56"/>
    <w:rsid w:val="005755A5"/>
    <w:rsid w:val="00575717"/>
    <w:rsid w:val="005800C8"/>
    <w:rsid w:val="00580470"/>
    <w:rsid w:val="005825D1"/>
    <w:rsid w:val="00587038"/>
    <w:rsid w:val="00592C2D"/>
    <w:rsid w:val="00594D60"/>
    <w:rsid w:val="00596510"/>
    <w:rsid w:val="00597017"/>
    <w:rsid w:val="005A1F4B"/>
    <w:rsid w:val="005A4244"/>
    <w:rsid w:val="005A4B54"/>
    <w:rsid w:val="005B06C8"/>
    <w:rsid w:val="005B2706"/>
    <w:rsid w:val="005B387A"/>
    <w:rsid w:val="005B4186"/>
    <w:rsid w:val="005B6CAE"/>
    <w:rsid w:val="005B7309"/>
    <w:rsid w:val="005E3154"/>
    <w:rsid w:val="005E5691"/>
    <w:rsid w:val="005E71C3"/>
    <w:rsid w:val="005F40BF"/>
    <w:rsid w:val="005F580B"/>
    <w:rsid w:val="00601D86"/>
    <w:rsid w:val="00602E7E"/>
    <w:rsid w:val="00611016"/>
    <w:rsid w:val="00611B46"/>
    <w:rsid w:val="00612BBE"/>
    <w:rsid w:val="006161C5"/>
    <w:rsid w:val="006229A1"/>
    <w:rsid w:val="006231EE"/>
    <w:rsid w:val="00623F4E"/>
    <w:rsid w:val="00627A4F"/>
    <w:rsid w:val="00632725"/>
    <w:rsid w:val="006348A1"/>
    <w:rsid w:val="00635594"/>
    <w:rsid w:val="006358D3"/>
    <w:rsid w:val="00636B3D"/>
    <w:rsid w:val="006411C3"/>
    <w:rsid w:val="00642DD2"/>
    <w:rsid w:val="00654015"/>
    <w:rsid w:val="006550AF"/>
    <w:rsid w:val="0065629A"/>
    <w:rsid w:val="00660E6F"/>
    <w:rsid w:val="00661F02"/>
    <w:rsid w:val="00662FF9"/>
    <w:rsid w:val="00665DB1"/>
    <w:rsid w:val="0067023A"/>
    <w:rsid w:val="00674D9B"/>
    <w:rsid w:val="0068046F"/>
    <w:rsid w:val="006811B7"/>
    <w:rsid w:val="00681D5E"/>
    <w:rsid w:val="00681E27"/>
    <w:rsid w:val="006900E9"/>
    <w:rsid w:val="00690584"/>
    <w:rsid w:val="006923BA"/>
    <w:rsid w:val="006931A7"/>
    <w:rsid w:val="0069389C"/>
    <w:rsid w:val="006949CA"/>
    <w:rsid w:val="00694BEE"/>
    <w:rsid w:val="00695B0B"/>
    <w:rsid w:val="00695C59"/>
    <w:rsid w:val="00696A9F"/>
    <w:rsid w:val="006A01BD"/>
    <w:rsid w:val="006A21CD"/>
    <w:rsid w:val="006A3EB1"/>
    <w:rsid w:val="006A65B3"/>
    <w:rsid w:val="006B22C7"/>
    <w:rsid w:val="006B54B8"/>
    <w:rsid w:val="006B69ED"/>
    <w:rsid w:val="006C0652"/>
    <w:rsid w:val="006C1F98"/>
    <w:rsid w:val="006C2DE6"/>
    <w:rsid w:val="006D00A8"/>
    <w:rsid w:val="006D081C"/>
    <w:rsid w:val="006D0926"/>
    <w:rsid w:val="006D18B3"/>
    <w:rsid w:val="006D2309"/>
    <w:rsid w:val="006D27CE"/>
    <w:rsid w:val="006D2B12"/>
    <w:rsid w:val="006D31FE"/>
    <w:rsid w:val="006D6585"/>
    <w:rsid w:val="006E2D4D"/>
    <w:rsid w:val="006E466A"/>
    <w:rsid w:val="006E5024"/>
    <w:rsid w:val="006E5B36"/>
    <w:rsid w:val="006F09B1"/>
    <w:rsid w:val="006F1703"/>
    <w:rsid w:val="006F1817"/>
    <w:rsid w:val="006F31E7"/>
    <w:rsid w:val="006F3BA3"/>
    <w:rsid w:val="006F47F0"/>
    <w:rsid w:val="006F5879"/>
    <w:rsid w:val="0070283A"/>
    <w:rsid w:val="0070296E"/>
    <w:rsid w:val="0070651C"/>
    <w:rsid w:val="00707642"/>
    <w:rsid w:val="0071577E"/>
    <w:rsid w:val="00716DC1"/>
    <w:rsid w:val="0071769B"/>
    <w:rsid w:val="00721D61"/>
    <w:rsid w:val="007241BD"/>
    <w:rsid w:val="007242CC"/>
    <w:rsid w:val="007347C8"/>
    <w:rsid w:val="00734884"/>
    <w:rsid w:val="00735F95"/>
    <w:rsid w:val="00737DF3"/>
    <w:rsid w:val="00741DEA"/>
    <w:rsid w:val="00742397"/>
    <w:rsid w:val="00743002"/>
    <w:rsid w:val="00746DD8"/>
    <w:rsid w:val="007474DB"/>
    <w:rsid w:val="00751C5D"/>
    <w:rsid w:val="00752487"/>
    <w:rsid w:val="00752753"/>
    <w:rsid w:val="00755779"/>
    <w:rsid w:val="00756A36"/>
    <w:rsid w:val="007571FC"/>
    <w:rsid w:val="00757D7B"/>
    <w:rsid w:val="00761D4E"/>
    <w:rsid w:val="00762474"/>
    <w:rsid w:val="00774113"/>
    <w:rsid w:val="007741ED"/>
    <w:rsid w:val="00777D3E"/>
    <w:rsid w:val="00781BFF"/>
    <w:rsid w:val="00782B72"/>
    <w:rsid w:val="00785753"/>
    <w:rsid w:val="00786F3B"/>
    <w:rsid w:val="00791A48"/>
    <w:rsid w:val="00793532"/>
    <w:rsid w:val="0079424C"/>
    <w:rsid w:val="00794BB4"/>
    <w:rsid w:val="007970CC"/>
    <w:rsid w:val="007A0136"/>
    <w:rsid w:val="007A2CA0"/>
    <w:rsid w:val="007A30A5"/>
    <w:rsid w:val="007A5710"/>
    <w:rsid w:val="007B062C"/>
    <w:rsid w:val="007B1C15"/>
    <w:rsid w:val="007C1D43"/>
    <w:rsid w:val="007C3F4A"/>
    <w:rsid w:val="007C57F4"/>
    <w:rsid w:val="007C5E88"/>
    <w:rsid w:val="007D0997"/>
    <w:rsid w:val="007D38EB"/>
    <w:rsid w:val="007D752D"/>
    <w:rsid w:val="007D768F"/>
    <w:rsid w:val="007E338A"/>
    <w:rsid w:val="007E612F"/>
    <w:rsid w:val="007F0C06"/>
    <w:rsid w:val="007F2253"/>
    <w:rsid w:val="007F230A"/>
    <w:rsid w:val="007F29F9"/>
    <w:rsid w:val="00801211"/>
    <w:rsid w:val="00801DA4"/>
    <w:rsid w:val="00802991"/>
    <w:rsid w:val="00802EAB"/>
    <w:rsid w:val="00803DF8"/>
    <w:rsid w:val="008048D6"/>
    <w:rsid w:val="00805254"/>
    <w:rsid w:val="00807935"/>
    <w:rsid w:val="008102B7"/>
    <w:rsid w:val="0081262D"/>
    <w:rsid w:val="00814D39"/>
    <w:rsid w:val="0081613C"/>
    <w:rsid w:val="00816262"/>
    <w:rsid w:val="00816E54"/>
    <w:rsid w:val="0081796E"/>
    <w:rsid w:val="00820A7D"/>
    <w:rsid w:val="00823E5D"/>
    <w:rsid w:val="00831D23"/>
    <w:rsid w:val="0083385E"/>
    <w:rsid w:val="00833EF5"/>
    <w:rsid w:val="00834ACB"/>
    <w:rsid w:val="0083604D"/>
    <w:rsid w:val="008360CC"/>
    <w:rsid w:val="00837396"/>
    <w:rsid w:val="00841FEA"/>
    <w:rsid w:val="00843D61"/>
    <w:rsid w:val="00851B85"/>
    <w:rsid w:val="008528DA"/>
    <w:rsid w:val="008546DE"/>
    <w:rsid w:val="00854A21"/>
    <w:rsid w:val="0085512C"/>
    <w:rsid w:val="008567C0"/>
    <w:rsid w:val="0086045B"/>
    <w:rsid w:val="0086144A"/>
    <w:rsid w:val="00862657"/>
    <w:rsid w:val="00862893"/>
    <w:rsid w:val="00862AD0"/>
    <w:rsid w:val="00864B9C"/>
    <w:rsid w:val="00865183"/>
    <w:rsid w:val="00866A6A"/>
    <w:rsid w:val="008728F4"/>
    <w:rsid w:val="00874A94"/>
    <w:rsid w:val="00877255"/>
    <w:rsid w:val="00877D34"/>
    <w:rsid w:val="008810F1"/>
    <w:rsid w:val="0088177D"/>
    <w:rsid w:val="00885117"/>
    <w:rsid w:val="0088512D"/>
    <w:rsid w:val="00887C58"/>
    <w:rsid w:val="0089198B"/>
    <w:rsid w:val="008923C8"/>
    <w:rsid w:val="008A0550"/>
    <w:rsid w:val="008A23C3"/>
    <w:rsid w:val="008A4AA0"/>
    <w:rsid w:val="008A568D"/>
    <w:rsid w:val="008B02C6"/>
    <w:rsid w:val="008B0F27"/>
    <w:rsid w:val="008B2AE0"/>
    <w:rsid w:val="008B452D"/>
    <w:rsid w:val="008C0E35"/>
    <w:rsid w:val="008C33F4"/>
    <w:rsid w:val="008C3C17"/>
    <w:rsid w:val="008C3C3A"/>
    <w:rsid w:val="008C549D"/>
    <w:rsid w:val="008C62DE"/>
    <w:rsid w:val="008D4D4F"/>
    <w:rsid w:val="008D6020"/>
    <w:rsid w:val="008D679C"/>
    <w:rsid w:val="008E02A8"/>
    <w:rsid w:val="008E04A0"/>
    <w:rsid w:val="008E0518"/>
    <w:rsid w:val="008E636F"/>
    <w:rsid w:val="008F05E2"/>
    <w:rsid w:val="008F2424"/>
    <w:rsid w:val="008F4B56"/>
    <w:rsid w:val="008F5642"/>
    <w:rsid w:val="00901D87"/>
    <w:rsid w:val="00902BAD"/>
    <w:rsid w:val="009030F9"/>
    <w:rsid w:val="00903CA1"/>
    <w:rsid w:val="00904B4B"/>
    <w:rsid w:val="00907D6B"/>
    <w:rsid w:val="00914EF7"/>
    <w:rsid w:val="009171AF"/>
    <w:rsid w:val="00920E4E"/>
    <w:rsid w:val="00921C71"/>
    <w:rsid w:val="00921EF9"/>
    <w:rsid w:val="00924F70"/>
    <w:rsid w:val="0092510F"/>
    <w:rsid w:val="009252A4"/>
    <w:rsid w:val="00925DC7"/>
    <w:rsid w:val="009266D8"/>
    <w:rsid w:val="00934F8B"/>
    <w:rsid w:val="0093635E"/>
    <w:rsid w:val="0093683E"/>
    <w:rsid w:val="0093721B"/>
    <w:rsid w:val="0094578E"/>
    <w:rsid w:val="00945B72"/>
    <w:rsid w:val="00946241"/>
    <w:rsid w:val="00947ECC"/>
    <w:rsid w:val="009546F2"/>
    <w:rsid w:val="009558B5"/>
    <w:rsid w:val="00957A9C"/>
    <w:rsid w:val="009624B4"/>
    <w:rsid w:val="0097572B"/>
    <w:rsid w:val="00975F17"/>
    <w:rsid w:val="00976A07"/>
    <w:rsid w:val="00977C5F"/>
    <w:rsid w:val="009820FC"/>
    <w:rsid w:val="00984776"/>
    <w:rsid w:val="00986BBE"/>
    <w:rsid w:val="00991220"/>
    <w:rsid w:val="00991952"/>
    <w:rsid w:val="00993DB3"/>
    <w:rsid w:val="00994047"/>
    <w:rsid w:val="00994305"/>
    <w:rsid w:val="009952C8"/>
    <w:rsid w:val="00996981"/>
    <w:rsid w:val="00996B21"/>
    <w:rsid w:val="00996B8F"/>
    <w:rsid w:val="00996E11"/>
    <w:rsid w:val="009A7DCE"/>
    <w:rsid w:val="009B2257"/>
    <w:rsid w:val="009B232D"/>
    <w:rsid w:val="009B31E1"/>
    <w:rsid w:val="009B4F6C"/>
    <w:rsid w:val="009B55AC"/>
    <w:rsid w:val="009B57A2"/>
    <w:rsid w:val="009B59B7"/>
    <w:rsid w:val="009B61C2"/>
    <w:rsid w:val="009B6EB4"/>
    <w:rsid w:val="009B7A8C"/>
    <w:rsid w:val="009C11EE"/>
    <w:rsid w:val="009C4177"/>
    <w:rsid w:val="009C68D0"/>
    <w:rsid w:val="009D0263"/>
    <w:rsid w:val="009D0CB0"/>
    <w:rsid w:val="009D106E"/>
    <w:rsid w:val="009D3277"/>
    <w:rsid w:val="009D3531"/>
    <w:rsid w:val="009D3783"/>
    <w:rsid w:val="009D6545"/>
    <w:rsid w:val="009D7328"/>
    <w:rsid w:val="009E69A7"/>
    <w:rsid w:val="009E6A66"/>
    <w:rsid w:val="00A007AE"/>
    <w:rsid w:val="00A03368"/>
    <w:rsid w:val="00A0449B"/>
    <w:rsid w:val="00A051E7"/>
    <w:rsid w:val="00A07CBE"/>
    <w:rsid w:val="00A12C6F"/>
    <w:rsid w:val="00A137C3"/>
    <w:rsid w:val="00A1429F"/>
    <w:rsid w:val="00A178B0"/>
    <w:rsid w:val="00A2043A"/>
    <w:rsid w:val="00A20873"/>
    <w:rsid w:val="00A214A5"/>
    <w:rsid w:val="00A214ED"/>
    <w:rsid w:val="00A225BE"/>
    <w:rsid w:val="00A25B94"/>
    <w:rsid w:val="00A275AA"/>
    <w:rsid w:val="00A303A3"/>
    <w:rsid w:val="00A31BAB"/>
    <w:rsid w:val="00A35A15"/>
    <w:rsid w:val="00A36C7B"/>
    <w:rsid w:val="00A402DE"/>
    <w:rsid w:val="00A42E4D"/>
    <w:rsid w:val="00A44D5C"/>
    <w:rsid w:val="00A45F99"/>
    <w:rsid w:val="00A5136D"/>
    <w:rsid w:val="00A55313"/>
    <w:rsid w:val="00A55E45"/>
    <w:rsid w:val="00A602EF"/>
    <w:rsid w:val="00A603AE"/>
    <w:rsid w:val="00A614AE"/>
    <w:rsid w:val="00A64376"/>
    <w:rsid w:val="00A64846"/>
    <w:rsid w:val="00A67296"/>
    <w:rsid w:val="00A72577"/>
    <w:rsid w:val="00A74100"/>
    <w:rsid w:val="00A77D1A"/>
    <w:rsid w:val="00A77E11"/>
    <w:rsid w:val="00A8269C"/>
    <w:rsid w:val="00A827CC"/>
    <w:rsid w:val="00A85BFE"/>
    <w:rsid w:val="00A87D4F"/>
    <w:rsid w:val="00A920DC"/>
    <w:rsid w:val="00A94559"/>
    <w:rsid w:val="00A95E39"/>
    <w:rsid w:val="00AA0CE4"/>
    <w:rsid w:val="00AA2E46"/>
    <w:rsid w:val="00AA3C6C"/>
    <w:rsid w:val="00AA40FC"/>
    <w:rsid w:val="00AA5A4C"/>
    <w:rsid w:val="00AA5AC6"/>
    <w:rsid w:val="00AA6451"/>
    <w:rsid w:val="00AA6A8D"/>
    <w:rsid w:val="00AA785C"/>
    <w:rsid w:val="00AB2966"/>
    <w:rsid w:val="00AB2B3F"/>
    <w:rsid w:val="00AB3115"/>
    <w:rsid w:val="00AB4C49"/>
    <w:rsid w:val="00AB7CB0"/>
    <w:rsid w:val="00AC2F08"/>
    <w:rsid w:val="00AC55B9"/>
    <w:rsid w:val="00AD31FD"/>
    <w:rsid w:val="00AD4D57"/>
    <w:rsid w:val="00AD74FB"/>
    <w:rsid w:val="00AE0637"/>
    <w:rsid w:val="00AE6246"/>
    <w:rsid w:val="00AE7D2A"/>
    <w:rsid w:val="00AF5AFF"/>
    <w:rsid w:val="00AF5E4E"/>
    <w:rsid w:val="00AF701D"/>
    <w:rsid w:val="00AF7AA0"/>
    <w:rsid w:val="00B00CB2"/>
    <w:rsid w:val="00B01795"/>
    <w:rsid w:val="00B01D77"/>
    <w:rsid w:val="00B058DC"/>
    <w:rsid w:val="00B07917"/>
    <w:rsid w:val="00B10167"/>
    <w:rsid w:val="00B11234"/>
    <w:rsid w:val="00B1386B"/>
    <w:rsid w:val="00B16836"/>
    <w:rsid w:val="00B174BE"/>
    <w:rsid w:val="00B21273"/>
    <w:rsid w:val="00B25C0D"/>
    <w:rsid w:val="00B26888"/>
    <w:rsid w:val="00B27FAE"/>
    <w:rsid w:val="00B30BA1"/>
    <w:rsid w:val="00B40A07"/>
    <w:rsid w:val="00B41655"/>
    <w:rsid w:val="00B4480F"/>
    <w:rsid w:val="00B46CDB"/>
    <w:rsid w:val="00B51C9B"/>
    <w:rsid w:val="00B52FE0"/>
    <w:rsid w:val="00B539EE"/>
    <w:rsid w:val="00B55D15"/>
    <w:rsid w:val="00B56E7C"/>
    <w:rsid w:val="00B573D5"/>
    <w:rsid w:val="00B619D3"/>
    <w:rsid w:val="00B622C8"/>
    <w:rsid w:val="00B626A5"/>
    <w:rsid w:val="00B629E1"/>
    <w:rsid w:val="00B630E2"/>
    <w:rsid w:val="00B67DAA"/>
    <w:rsid w:val="00B72FF0"/>
    <w:rsid w:val="00B74261"/>
    <w:rsid w:val="00B805FC"/>
    <w:rsid w:val="00B82341"/>
    <w:rsid w:val="00B9140C"/>
    <w:rsid w:val="00B936D7"/>
    <w:rsid w:val="00BA1F6A"/>
    <w:rsid w:val="00BA3212"/>
    <w:rsid w:val="00BA36B2"/>
    <w:rsid w:val="00BA6F81"/>
    <w:rsid w:val="00BA79E1"/>
    <w:rsid w:val="00BB0666"/>
    <w:rsid w:val="00BB3439"/>
    <w:rsid w:val="00BB5009"/>
    <w:rsid w:val="00BB51F4"/>
    <w:rsid w:val="00BC02CD"/>
    <w:rsid w:val="00BC0ADF"/>
    <w:rsid w:val="00BC134F"/>
    <w:rsid w:val="00BC43B7"/>
    <w:rsid w:val="00BD2476"/>
    <w:rsid w:val="00BD47C5"/>
    <w:rsid w:val="00BD50DC"/>
    <w:rsid w:val="00BE2698"/>
    <w:rsid w:val="00BE3C49"/>
    <w:rsid w:val="00BE4840"/>
    <w:rsid w:val="00BE6244"/>
    <w:rsid w:val="00BF0E77"/>
    <w:rsid w:val="00C05B83"/>
    <w:rsid w:val="00C06B6E"/>
    <w:rsid w:val="00C12D35"/>
    <w:rsid w:val="00C142C5"/>
    <w:rsid w:val="00C14EEA"/>
    <w:rsid w:val="00C17E20"/>
    <w:rsid w:val="00C20C63"/>
    <w:rsid w:val="00C2183E"/>
    <w:rsid w:val="00C2213F"/>
    <w:rsid w:val="00C23741"/>
    <w:rsid w:val="00C255B4"/>
    <w:rsid w:val="00C27B8B"/>
    <w:rsid w:val="00C303FB"/>
    <w:rsid w:val="00C32AA5"/>
    <w:rsid w:val="00C32E3D"/>
    <w:rsid w:val="00C34044"/>
    <w:rsid w:val="00C34924"/>
    <w:rsid w:val="00C35385"/>
    <w:rsid w:val="00C35D3C"/>
    <w:rsid w:val="00C43193"/>
    <w:rsid w:val="00C5137C"/>
    <w:rsid w:val="00C51C78"/>
    <w:rsid w:val="00C548BE"/>
    <w:rsid w:val="00C55DD1"/>
    <w:rsid w:val="00C56A8E"/>
    <w:rsid w:val="00C63601"/>
    <w:rsid w:val="00C70017"/>
    <w:rsid w:val="00C71525"/>
    <w:rsid w:val="00C72846"/>
    <w:rsid w:val="00C75FB7"/>
    <w:rsid w:val="00C777DB"/>
    <w:rsid w:val="00C86624"/>
    <w:rsid w:val="00C86EF6"/>
    <w:rsid w:val="00C87C08"/>
    <w:rsid w:val="00C90965"/>
    <w:rsid w:val="00CA0093"/>
    <w:rsid w:val="00CA19CC"/>
    <w:rsid w:val="00CA27F9"/>
    <w:rsid w:val="00CA3C32"/>
    <w:rsid w:val="00CB013E"/>
    <w:rsid w:val="00CB0B10"/>
    <w:rsid w:val="00CC1891"/>
    <w:rsid w:val="00CD019A"/>
    <w:rsid w:val="00CD2A47"/>
    <w:rsid w:val="00CD2D52"/>
    <w:rsid w:val="00CD5E3D"/>
    <w:rsid w:val="00CE3FA5"/>
    <w:rsid w:val="00CF2A66"/>
    <w:rsid w:val="00CF65DF"/>
    <w:rsid w:val="00CF6A66"/>
    <w:rsid w:val="00CF6D28"/>
    <w:rsid w:val="00D0234C"/>
    <w:rsid w:val="00D03B93"/>
    <w:rsid w:val="00D10EF1"/>
    <w:rsid w:val="00D12348"/>
    <w:rsid w:val="00D14201"/>
    <w:rsid w:val="00D14710"/>
    <w:rsid w:val="00D1764D"/>
    <w:rsid w:val="00D204CD"/>
    <w:rsid w:val="00D24F9D"/>
    <w:rsid w:val="00D25822"/>
    <w:rsid w:val="00D271FA"/>
    <w:rsid w:val="00D307A5"/>
    <w:rsid w:val="00D323B7"/>
    <w:rsid w:val="00D32F67"/>
    <w:rsid w:val="00D33514"/>
    <w:rsid w:val="00D33C21"/>
    <w:rsid w:val="00D35394"/>
    <w:rsid w:val="00D42D4F"/>
    <w:rsid w:val="00D44C69"/>
    <w:rsid w:val="00D45E22"/>
    <w:rsid w:val="00D45F90"/>
    <w:rsid w:val="00D51CFB"/>
    <w:rsid w:val="00D53A94"/>
    <w:rsid w:val="00D53D57"/>
    <w:rsid w:val="00D571A3"/>
    <w:rsid w:val="00D5770D"/>
    <w:rsid w:val="00D64E03"/>
    <w:rsid w:val="00D65514"/>
    <w:rsid w:val="00D66D35"/>
    <w:rsid w:val="00D66E00"/>
    <w:rsid w:val="00D72DB8"/>
    <w:rsid w:val="00D74EF4"/>
    <w:rsid w:val="00D8074C"/>
    <w:rsid w:val="00D8098D"/>
    <w:rsid w:val="00D81403"/>
    <w:rsid w:val="00D85103"/>
    <w:rsid w:val="00D85F27"/>
    <w:rsid w:val="00D8686E"/>
    <w:rsid w:val="00D90D93"/>
    <w:rsid w:val="00DA7B0C"/>
    <w:rsid w:val="00DB11E0"/>
    <w:rsid w:val="00DB397E"/>
    <w:rsid w:val="00DB3AF2"/>
    <w:rsid w:val="00DB6418"/>
    <w:rsid w:val="00DB6DCE"/>
    <w:rsid w:val="00DC0F39"/>
    <w:rsid w:val="00DC4055"/>
    <w:rsid w:val="00DC502A"/>
    <w:rsid w:val="00DC53EB"/>
    <w:rsid w:val="00DC5D46"/>
    <w:rsid w:val="00DC6BFD"/>
    <w:rsid w:val="00DD1592"/>
    <w:rsid w:val="00DD26C6"/>
    <w:rsid w:val="00DD5216"/>
    <w:rsid w:val="00DD7100"/>
    <w:rsid w:val="00DE31AE"/>
    <w:rsid w:val="00DE5792"/>
    <w:rsid w:val="00DE68B6"/>
    <w:rsid w:val="00DF2824"/>
    <w:rsid w:val="00DF3F47"/>
    <w:rsid w:val="00DF5DB7"/>
    <w:rsid w:val="00E03DB6"/>
    <w:rsid w:val="00E04826"/>
    <w:rsid w:val="00E1099B"/>
    <w:rsid w:val="00E21E84"/>
    <w:rsid w:val="00E249B9"/>
    <w:rsid w:val="00E322F1"/>
    <w:rsid w:val="00E3381A"/>
    <w:rsid w:val="00E35E0D"/>
    <w:rsid w:val="00E40707"/>
    <w:rsid w:val="00E45D8B"/>
    <w:rsid w:val="00E505E9"/>
    <w:rsid w:val="00E51624"/>
    <w:rsid w:val="00E537CC"/>
    <w:rsid w:val="00E5791F"/>
    <w:rsid w:val="00E62E37"/>
    <w:rsid w:val="00E63628"/>
    <w:rsid w:val="00E63ED7"/>
    <w:rsid w:val="00E7266B"/>
    <w:rsid w:val="00E76232"/>
    <w:rsid w:val="00E76358"/>
    <w:rsid w:val="00E803AA"/>
    <w:rsid w:val="00E850C4"/>
    <w:rsid w:val="00E93C70"/>
    <w:rsid w:val="00E93D4F"/>
    <w:rsid w:val="00E95430"/>
    <w:rsid w:val="00EA2C9E"/>
    <w:rsid w:val="00EB0443"/>
    <w:rsid w:val="00EB3505"/>
    <w:rsid w:val="00EB38B7"/>
    <w:rsid w:val="00EC3476"/>
    <w:rsid w:val="00EC37A4"/>
    <w:rsid w:val="00EC46AC"/>
    <w:rsid w:val="00ED082F"/>
    <w:rsid w:val="00ED0F5F"/>
    <w:rsid w:val="00ED3190"/>
    <w:rsid w:val="00ED5E8E"/>
    <w:rsid w:val="00ED6762"/>
    <w:rsid w:val="00ED746D"/>
    <w:rsid w:val="00ED7964"/>
    <w:rsid w:val="00EE07EC"/>
    <w:rsid w:val="00EE111E"/>
    <w:rsid w:val="00EE18AD"/>
    <w:rsid w:val="00EE30C7"/>
    <w:rsid w:val="00EE4816"/>
    <w:rsid w:val="00EE54DC"/>
    <w:rsid w:val="00EE5B78"/>
    <w:rsid w:val="00EE78A1"/>
    <w:rsid w:val="00EE7A31"/>
    <w:rsid w:val="00EF2CE7"/>
    <w:rsid w:val="00EF3044"/>
    <w:rsid w:val="00F013E4"/>
    <w:rsid w:val="00F02468"/>
    <w:rsid w:val="00F04BBD"/>
    <w:rsid w:val="00F0779F"/>
    <w:rsid w:val="00F1096A"/>
    <w:rsid w:val="00F1130C"/>
    <w:rsid w:val="00F13795"/>
    <w:rsid w:val="00F14A47"/>
    <w:rsid w:val="00F17F3E"/>
    <w:rsid w:val="00F203E8"/>
    <w:rsid w:val="00F26EF2"/>
    <w:rsid w:val="00F2712A"/>
    <w:rsid w:val="00F34A8D"/>
    <w:rsid w:val="00F350C2"/>
    <w:rsid w:val="00F40BE4"/>
    <w:rsid w:val="00F41183"/>
    <w:rsid w:val="00F415D9"/>
    <w:rsid w:val="00F41BD7"/>
    <w:rsid w:val="00F450FB"/>
    <w:rsid w:val="00F473B4"/>
    <w:rsid w:val="00F47A84"/>
    <w:rsid w:val="00F505B3"/>
    <w:rsid w:val="00F51BB3"/>
    <w:rsid w:val="00F525D3"/>
    <w:rsid w:val="00F53552"/>
    <w:rsid w:val="00F5732A"/>
    <w:rsid w:val="00F61E08"/>
    <w:rsid w:val="00F63739"/>
    <w:rsid w:val="00F65887"/>
    <w:rsid w:val="00F65CE7"/>
    <w:rsid w:val="00F75253"/>
    <w:rsid w:val="00F768FA"/>
    <w:rsid w:val="00F81526"/>
    <w:rsid w:val="00F83B8D"/>
    <w:rsid w:val="00F86FB9"/>
    <w:rsid w:val="00F91B84"/>
    <w:rsid w:val="00F925CC"/>
    <w:rsid w:val="00F9290A"/>
    <w:rsid w:val="00F94610"/>
    <w:rsid w:val="00F94888"/>
    <w:rsid w:val="00FA606C"/>
    <w:rsid w:val="00FA710A"/>
    <w:rsid w:val="00FB0047"/>
    <w:rsid w:val="00FB1BAB"/>
    <w:rsid w:val="00FB1F17"/>
    <w:rsid w:val="00FB2F70"/>
    <w:rsid w:val="00FB3FF3"/>
    <w:rsid w:val="00FB45BD"/>
    <w:rsid w:val="00FB48CD"/>
    <w:rsid w:val="00FB5BA1"/>
    <w:rsid w:val="00FB7900"/>
    <w:rsid w:val="00FC2A7B"/>
    <w:rsid w:val="00FC3054"/>
    <w:rsid w:val="00FC4A39"/>
    <w:rsid w:val="00FD1FB0"/>
    <w:rsid w:val="00FD62C6"/>
    <w:rsid w:val="00FD7BC0"/>
    <w:rsid w:val="00FE0259"/>
    <w:rsid w:val="00FE0A43"/>
    <w:rsid w:val="00FE1CF2"/>
    <w:rsid w:val="00FE4DD0"/>
    <w:rsid w:val="00FF0DAF"/>
    <w:rsid w:val="00FF3D75"/>
    <w:rsid w:val="00FF3E04"/>
    <w:rsid w:val="00FF662F"/>
    <w:rsid w:val="00FF7A4F"/>
    <w:rsid w:val="04BDC4FF"/>
    <w:rsid w:val="07B60D19"/>
    <w:rsid w:val="08F2F443"/>
    <w:rsid w:val="093C589E"/>
    <w:rsid w:val="0CD42B30"/>
    <w:rsid w:val="107C884C"/>
    <w:rsid w:val="11C9D5FD"/>
    <w:rsid w:val="164791A0"/>
    <w:rsid w:val="188B1623"/>
    <w:rsid w:val="1C86EA33"/>
    <w:rsid w:val="28E7D867"/>
    <w:rsid w:val="3272935B"/>
    <w:rsid w:val="356E821E"/>
    <w:rsid w:val="37D3ED06"/>
    <w:rsid w:val="3DE11494"/>
    <w:rsid w:val="458A3EEA"/>
    <w:rsid w:val="46DE8B53"/>
    <w:rsid w:val="487C5145"/>
    <w:rsid w:val="4A3251A3"/>
    <w:rsid w:val="5208B0B9"/>
    <w:rsid w:val="5609A051"/>
    <w:rsid w:val="57DC73B2"/>
    <w:rsid w:val="5D10B08B"/>
    <w:rsid w:val="60DB6A40"/>
    <w:rsid w:val="62667491"/>
    <w:rsid w:val="63BF9F73"/>
    <w:rsid w:val="643EDF8A"/>
    <w:rsid w:val="65EA4296"/>
    <w:rsid w:val="670FFB45"/>
    <w:rsid w:val="6A5908A8"/>
    <w:rsid w:val="6B551DC8"/>
    <w:rsid w:val="6D065E89"/>
    <w:rsid w:val="6E4E9EA1"/>
    <w:rsid w:val="72966CFE"/>
    <w:rsid w:val="773CE885"/>
    <w:rsid w:val="7802F456"/>
    <w:rsid w:val="7A550855"/>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552C6"/>
  <w15:docId w15:val="{6B10C1D6-FD36-4C1A-BFC8-BC29F6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BEB"/>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DefaultParagraphFont"/>
    <w:rsid w:val="00D10EF1"/>
  </w:style>
  <w:style w:type="character" w:customStyle="1" w:styleId="eop">
    <w:name w:val="eop"/>
    <w:basedOn w:val="DefaultParagraphFont"/>
    <w:rsid w:val="00D10EF1"/>
  </w:style>
  <w:style w:type="character" w:styleId="FollowedHyperlink">
    <w:name w:val="FollowedHyperlink"/>
    <w:basedOn w:val="DefaultParagraphFon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7" ma:contentTypeDescription="Create a new document." ma:contentTypeScope="" ma:versionID="09c37e9ccc4ad74dff8f13496d3e0d97">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62b07dd24474c1f30413da14e4a63691"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Props1.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2.xml><?xml version="1.0" encoding="utf-8"?>
<ds:datastoreItem xmlns:ds="http://schemas.openxmlformats.org/officeDocument/2006/customXml" ds:itemID="{8D4AC396-41FA-4DFF-85D1-EF49CE9EEB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4.xml><?xml version="1.0" encoding="utf-8"?>
<ds:datastoreItem xmlns:ds="http://schemas.openxmlformats.org/officeDocument/2006/customXml" ds:itemID="{1E7EE4F3-E322-4F98-B237-8FE014000405}">
  <ds:schemaRefs>
    <ds:schemaRef ds:uri="http://schemas.openxmlformats.org/package/2006/metadata/core-properties"/>
    <ds:schemaRef ds:uri="http://purl.org/dc/elements/1.1/"/>
    <ds:schemaRef ds:uri="http://purl.org/dc/terms/"/>
    <ds:schemaRef ds:uri="http://schemas.microsoft.com/office/2006/documentManagement/types"/>
    <ds:schemaRef ds:uri="http://schemas.microsoft.com/office/2006/metadata/properties"/>
    <ds:schemaRef ds:uri="http://purl.org/dc/dcmitype/"/>
    <ds:schemaRef ds:uri="http://schemas.microsoft.com/office/infopath/2007/PartnerControls"/>
    <ds:schemaRef ds:uri="27307ef1-8a54-4da7-aad7-3ca06a02e3bc"/>
    <ds:schemaRef ds:uri="0d6f423f-cbc7-4bc1-a8ce-044f502ec51b"/>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DN-2022-AV-Hydra.dotx</Template>
  <TotalTime>1</TotalTime>
  <Pages>28</Pages>
  <Words>5952</Words>
  <Characters>33929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Design Notebook</vt:lpstr>
    </vt:vector>
  </TitlesOfParts>
  <Company/>
  <LinksUpToDate>false</LinksUpToDate>
  <CharactersWithSpaces>39802</CharactersWithSpaces>
  <SharedDoc>false</SharedDoc>
  <HLinks>
    <vt:vector size="258" baseType="variant">
      <vt:variant>
        <vt:i4>7012404</vt:i4>
      </vt:variant>
      <vt:variant>
        <vt:i4>267</vt:i4>
      </vt:variant>
      <vt:variant>
        <vt:i4>0</vt:i4>
      </vt:variant>
      <vt:variant>
        <vt:i4>5</vt:i4>
      </vt:variant>
      <vt:variant>
        <vt:lpwstr>https://www.segger.com/products/debug-probes/j-link/models/j-link-edu-mini/</vt:lpwstr>
      </vt:variant>
      <vt:variant>
        <vt:lpwstr/>
      </vt:variant>
      <vt:variant>
        <vt:i4>1310772</vt:i4>
      </vt:variant>
      <vt:variant>
        <vt:i4>251</vt:i4>
      </vt:variant>
      <vt:variant>
        <vt:i4>0</vt:i4>
      </vt:variant>
      <vt:variant>
        <vt:i4>5</vt:i4>
      </vt:variant>
      <vt:variant>
        <vt:lpwstr/>
      </vt:variant>
      <vt:variant>
        <vt:lpwstr>_Toc146652636</vt:lpwstr>
      </vt:variant>
      <vt:variant>
        <vt:i4>1310772</vt:i4>
      </vt:variant>
      <vt:variant>
        <vt:i4>245</vt:i4>
      </vt:variant>
      <vt:variant>
        <vt:i4>0</vt:i4>
      </vt:variant>
      <vt:variant>
        <vt:i4>5</vt:i4>
      </vt:variant>
      <vt:variant>
        <vt:lpwstr/>
      </vt:variant>
      <vt:variant>
        <vt:lpwstr>_Toc146652635</vt:lpwstr>
      </vt:variant>
      <vt:variant>
        <vt:i4>1310772</vt:i4>
      </vt:variant>
      <vt:variant>
        <vt:i4>239</vt:i4>
      </vt:variant>
      <vt:variant>
        <vt:i4>0</vt:i4>
      </vt:variant>
      <vt:variant>
        <vt:i4>5</vt:i4>
      </vt:variant>
      <vt:variant>
        <vt:lpwstr/>
      </vt:variant>
      <vt:variant>
        <vt:lpwstr>_Toc146652634</vt:lpwstr>
      </vt:variant>
      <vt:variant>
        <vt:i4>1310772</vt:i4>
      </vt:variant>
      <vt:variant>
        <vt:i4>233</vt:i4>
      </vt:variant>
      <vt:variant>
        <vt:i4>0</vt:i4>
      </vt:variant>
      <vt:variant>
        <vt:i4>5</vt:i4>
      </vt:variant>
      <vt:variant>
        <vt:lpwstr/>
      </vt:variant>
      <vt:variant>
        <vt:lpwstr>_Toc146652633</vt:lpwstr>
      </vt:variant>
      <vt:variant>
        <vt:i4>1310772</vt:i4>
      </vt:variant>
      <vt:variant>
        <vt:i4>227</vt:i4>
      </vt:variant>
      <vt:variant>
        <vt:i4>0</vt:i4>
      </vt:variant>
      <vt:variant>
        <vt:i4>5</vt:i4>
      </vt:variant>
      <vt:variant>
        <vt:lpwstr/>
      </vt:variant>
      <vt:variant>
        <vt:lpwstr>_Toc146652632</vt:lpwstr>
      </vt:variant>
      <vt:variant>
        <vt:i4>1310772</vt:i4>
      </vt:variant>
      <vt:variant>
        <vt:i4>221</vt:i4>
      </vt:variant>
      <vt:variant>
        <vt:i4>0</vt:i4>
      </vt:variant>
      <vt:variant>
        <vt:i4>5</vt:i4>
      </vt:variant>
      <vt:variant>
        <vt:lpwstr/>
      </vt:variant>
      <vt:variant>
        <vt:lpwstr>_Toc146652631</vt:lpwstr>
      </vt:variant>
      <vt:variant>
        <vt:i4>1310772</vt:i4>
      </vt:variant>
      <vt:variant>
        <vt:i4>215</vt:i4>
      </vt:variant>
      <vt:variant>
        <vt:i4>0</vt:i4>
      </vt:variant>
      <vt:variant>
        <vt:i4>5</vt:i4>
      </vt:variant>
      <vt:variant>
        <vt:lpwstr/>
      </vt:variant>
      <vt:variant>
        <vt:lpwstr>_Toc146652630</vt:lpwstr>
      </vt:variant>
      <vt:variant>
        <vt:i4>1376308</vt:i4>
      </vt:variant>
      <vt:variant>
        <vt:i4>209</vt:i4>
      </vt:variant>
      <vt:variant>
        <vt:i4>0</vt:i4>
      </vt:variant>
      <vt:variant>
        <vt:i4>5</vt:i4>
      </vt:variant>
      <vt:variant>
        <vt:lpwstr/>
      </vt:variant>
      <vt:variant>
        <vt:lpwstr>_Toc146652629</vt:lpwstr>
      </vt:variant>
      <vt:variant>
        <vt:i4>1376308</vt:i4>
      </vt:variant>
      <vt:variant>
        <vt:i4>203</vt:i4>
      </vt:variant>
      <vt:variant>
        <vt:i4>0</vt:i4>
      </vt:variant>
      <vt:variant>
        <vt:i4>5</vt:i4>
      </vt:variant>
      <vt:variant>
        <vt:lpwstr/>
      </vt:variant>
      <vt:variant>
        <vt:lpwstr>_Toc146652628</vt:lpwstr>
      </vt:variant>
      <vt:variant>
        <vt:i4>1376308</vt:i4>
      </vt:variant>
      <vt:variant>
        <vt:i4>197</vt:i4>
      </vt:variant>
      <vt:variant>
        <vt:i4>0</vt:i4>
      </vt:variant>
      <vt:variant>
        <vt:i4>5</vt:i4>
      </vt:variant>
      <vt:variant>
        <vt:lpwstr/>
      </vt:variant>
      <vt:variant>
        <vt:lpwstr>_Toc146652627</vt:lpwstr>
      </vt:variant>
      <vt:variant>
        <vt:i4>1376308</vt:i4>
      </vt:variant>
      <vt:variant>
        <vt:i4>191</vt:i4>
      </vt:variant>
      <vt:variant>
        <vt:i4>0</vt:i4>
      </vt:variant>
      <vt:variant>
        <vt:i4>5</vt:i4>
      </vt:variant>
      <vt:variant>
        <vt:lpwstr/>
      </vt:variant>
      <vt:variant>
        <vt:lpwstr>_Toc146652626</vt:lpwstr>
      </vt:variant>
      <vt:variant>
        <vt:i4>1376308</vt:i4>
      </vt:variant>
      <vt:variant>
        <vt:i4>185</vt:i4>
      </vt:variant>
      <vt:variant>
        <vt:i4>0</vt:i4>
      </vt:variant>
      <vt:variant>
        <vt:i4>5</vt:i4>
      </vt:variant>
      <vt:variant>
        <vt:lpwstr/>
      </vt:variant>
      <vt:variant>
        <vt:lpwstr>_Toc146652625</vt:lpwstr>
      </vt:variant>
      <vt:variant>
        <vt:i4>1376308</vt:i4>
      </vt:variant>
      <vt:variant>
        <vt:i4>179</vt:i4>
      </vt:variant>
      <vt:variant>
        <vt:i4>0</vt:i4>
      </vt:variant>
      <vt:variant>
        <vt:i4>5</vt:i4>
      </vt:variant>
      <vt:variant>
        <vt:lpwstr/>
      </vt:variant>
      <vt:variant>
        <vt:lpwstr>_Toc146652624</vt:lpwstr>
      </vt:variant>
      <vt:variant>
        <vt:i4>1376308</vt:i4>
      </vt:variant>
      <vt:variant>
        <vt:i4>173</vt:i4>
      </vt:variant>
      <vt:variant>
        <vt:i4>0</vt:i4>
      </vt:variant>
      <vt:variant>
        <vt:i4>5</vt:i4>
      </vt:variant>
      <vt:variant>
        <vt:lpwstr/>
      </vt:variant>
      <vt:variant>
        <vt:lpwstr>_Toc146652623</vt:lpwstr>
      </vt:variant>
      <vt:variant>
        <vt:i4>1376308</vt:i4>
      </vt:variant>
      <vt:variant>
        <vt:i4>167</vt:i4>
      </vt:variant>
      <vt:variant>
        <vt:i4>0</vt:i4>
      </vt:variant>
      <vt:variant>
        <vt:i4>5</vt:i4>
      </vt:variant>
      <vt:variant>
        <vt:lpwstr/>
      </vt:variant>
      <vt:variant>
        <vt:lpwstr>_Toc146652622</vt:lpwstr>
      </vt:variant>
      <vt:variant>
        <vt:i4>1376308</vt:i4>
      </vt:variant>
      <vt:variant>
        <vt:i4>161</vt:i4>
      </vt:variant>
      <vt:variant>
        <vt:i4>0</vt:i4>
      </vt:variant>
      <vt:variant>
        <vt:i4>5</vt:i4>
      </vt:variant>
      <vt:variant>
        <vt:lpwstr/>
      </vt:variant>
      <vt:variant>
        <vt:lpwstr>_Toc146652621</vt:lpwstr>
      </vt:variant>
      <vt:variant>
        <vt:i4>1376308</vt:i4>
      </vt:variant>
      <vt:variant>
        <vt:i4>155</vt:i4>
      </vt:variant>
      <vt:variant>
        <vt:i4>0</vt:i4>
      </vt:variant>
      <vt:variant>
        <vt:i4>5</vt:i4>
      </vt:variant>
      <vt:variant>
        <vt:lpwstr/>
      </vt:variant>
      <vt:variant>
        <vt:lpwstr>_Toc146652620</vt:lpwstr>
      </vt:variant>
      <vt:variant>
        <vt:i4>1441844</vt:i4>
      </vt:variant>
      <vt:variant>
        <vt:i4>149</vt:i4>
      </vt:variant>
      <vt:variant>
        <vt:i4>0</vt:i4>
      </vt:variant>
      <vt:variant>
        <vt:i4>5</vt:i4>
      </vt:variant>
      <vt:variant>
        <vt:lpwstr/>
      </vt:variant>
      <vt:variant>
        <vt:lpwstr>_Toc146652619</vt:lpwstr>
      </vt:variant>
      <vt:variant>
        <vt:i4>1441844</vt:i4>
      </vt:variant>
      <vt:variant>
        <vt:i4>143</vt:i4>
      </vt:variant>
      <vt:variant>
        <vt:i4>0</vt:i4>
      </vt:variant>
      <vt:variant>
        <vt:i4>5</vt:i4>
      </vt:variant>
      <vt:variant>
        <vt:lpwstr/>
      </vt:variant>
      <vt:variant>
        <vt:lpwstr>_Toc146652618</vt:lpwstr>
      </vt:variant>
      <vt:variant>
        <vt:i4>1441844</vt:i4>
      </vt:variant>
      <vt:variant>
        <vt:i4>137</vt:i4>
      </vt:variant>
      <vt:variant>
        <vt:i4>0</vt:i4>
      </vt:variant>
      <vt:variant>
        <vt:i4>5</vt:i4>
      </vt:variant>
      <vt:variant>
        <vt:lpwstr/>
      </vt:variant>
      <vt:variant>
        <vt:lpwstr>_Toc146652617</vt:lpwstr>
      </vt:variant>
      <vt:variant>
        <vt:i4>1441844</vt:i4>
      </vt:variant>
      <vt:variant>
        <vt:i4>131</vt:i4>
      </vt:variant>
      <vt:variant>
        <vt:i4>0</vt:i4>
      </vt:variant>
      <vt:variant>
        <vt:i4>5</vt:i4>
      </vt:variant>
      <vt:variant>
        <vt:lpwstr/>
      </vt:variant>
      <vt:variant>
        <vt:lpwstr>_Toc146652616</vt:lpwstr>
      </vt:variant>
      <vt:variant>
        <vt:i4>1441844</vt:i4>
      </vt:variant>
      <vt:variant>
        <vt:i4>125</vt:i4>
      </vt:variant>
      <vt:variant>
        <vt:i4>0</vt:i4>
      </vt:variant>
      <vt:variant>
        <vt:i4>5</vt:i4>
      </vt:variant>
      <vt:variant>
        <vt:lpwstr/>
      </vt:variant>
      <vt:variant>
        <vt:lpwstr>_Toc146652615</vt:lpwstr>
      </vt:variant>
      <vt:variant>
        <vt:i4>1441844</vt:i4>
      </vt:variant>
      <vt:variant>
        <vt:i4>119</vt:i4>
      </vt:variant>
      <vt:variant>
        <vt:i4>0</vt:i4>
      </vt:variant>
      <vt:variant>
        <vt:i4>5</vt:i4>
      </vt:variant>
      <vt:variant>
        <vt:lpwstr/>
      </vt:variant>
      <vt:variant>
        <vt:lpwstr>_Toc146652614</vt:lpwstr>
      </vt:variant>
      <vt:variant>
        <vt:i4>1441844</vt:i4>
      </vt:variant>
      <vt:variant>
        <vt:i4>113</vt:i4>
      </vt:variant>
      <vt:variant>
        <vt:i4>0</vt:i4>
      </vt:variant>
      <vt:variant>
        <vt:i4>5</vt:i4>
      </vt:variant>
      <vt:variant>
        <vt:lpwstr/>
      </vt:variant>
      <vt:variant>
        <vt:lpwstr>_Toc146652613</vt:lpwstr>
      </vt:variant>
      <vt:variant>
        <vt:i4>1441844</vt:i4>
      </vt:variant>
      <vt:variant>
        <vt:i4>107</vt:i4>
      </vt:variant>
      <vt:variant>
        <vt:i4>0</vt:i4>
      </vt:variant>
      <vt:variant>
        <vt:i4>5</vt:i4>
      </vt:variant>
      <vt:variant>
        <vt:lpwstr/>
      </vt:variant>
      <vt:variant>
        <vt:lpwstr>_Toc146652612</vt:lpwstr>
      </vt:variant>
      <vt:variant>
        <vt:i4>1441844</vt:i4>
      </vt:variant>
      <vt:variant>
        <vt:i4>101</vt:i4>
      </vt:variant>
      <vt:variant>
        <vt:i4>0</vt:i4>
      </vt:variant>
      <vt:variant>
        <vt:i4>5</vt:i4>
      </vt:variant>
      <vt:variant>
        <vt:lpwstr/>
      </vt:variant>
      <vt:variant>
        <vt:lpwstr>_Toc146652611</vt:lpwstr>
      </vt:variant>
      <vt:variant>
        <vt:i4>1441844</vt:i4>
      </vt:variant>
      <vt:variant>
        <vt:i4>95</vt:i4>
      </vt:variant>
      <vt:variant>
        <vt:i4>0</vt:i4>
      </vt:variant>
      <vt:variant>
        <vt:i4>5</vt:i4>
      </vt:variant>
      <vt:variant>
        <vt:lpwstr/>
      </vt:variant>
      <vt:variant>
        <vt:lpwstr>_Toc146652610</vt:lpwstr>
      </vt:variant>
      <vt:variant>
        <vt:i4>1507380</vt:i4>
      </vt:variant>
      <vt:variant>
        <vt:i4>89</vt:i4>
      </vt:variant>
      <vt:variant>
        <vt:i4>0</vt:i4>
      </vt:variant>
      <vt:variant>
        <vt:i4>5</vt:i4>
      </vt:variant>
      <vt:variant>
        <vt:lpwstr/>
      </vt:variant>
      <vt:variant>
        <vt:lpwstr>_Toc146652609</vt:lpwstr>
      </vt:variant>
      <vt:variant>
        <vt:i4>1507380</vt:i4>
      </vt:variant>
      <vt:variant>
        <vt:i4>83</vt:i4>
      </vt:variant>
      <vt:variant>
        <vt:i4>0</vt:i4>
      </vt:variant>
      <vt:variant>
        <vt:i4>5</vt:i4>
      </vt:variant>
      <vt:variant>
        <vt:lpwstr/>
      </vt:variant>
      <vt:variant>
        <vt:lpwstr>_Toc146652608</vt:lpwstr>
      </vt:variant>
      <vt:variant>
        <vt:i4>1507380</vt:i4>
      </vt:variant>
      <vt:variant>
        <vt:i4>77</vt:i4>
      </vt:variant>
      <vt:variant>
        <vt:i4>0</vt:i4>
      </vt:variant>
      <vt:variant>
        <vt:i4>5</vt:i4>
      </vt:variant>
      <vt:variant>
        <vt:lpwstr/>
      </vt:variant>
      <vt:variant>
        <vt:lpwstr>_Toc146652607</vt:lpwstr>
      </vt:variant>
      <vt:variant>
        <vt:i4>1507380</vt:i4>
      </vt:variant>
      <vt:variant>
        <vt:i4>71</vt:i4>
      </vt:variant>
      <vt:variant>
        <vt:i4>0</vt:i4>
      </vt:variant>
      <vt:variant>
        <vt:i4>5</vt:i4>
      </vt:variant>
      <vt:variant>
        <vt:lpwstr/>
      </vt:variant>
      <vt:variant>
        <vt:lpwstr>_Toc146652606</vt:lpwstr>
      </vt:variant>
      <vt:variant>
        <vt:i4>1507380</vt:i4>
      </vt:variant>
      <vt:variant>
        <vt:i4>65</vt:i4>
      </vt:variant>
      <vt:variant>
        <vt:i4>0</vt:i4>
      </vt:variant>
      <vt:variant>
        <vt:i4>5</vt:i4>
      </vt:variant>
      <vt:variant>
        <vt:lpwstr/>
      </vt:variant>
      <vt:variant>
        <vt:lpwstr>_Toc146652605</vt:lpwstr>
      </vt:variant>
      <vt:variant>
        <vt:i4>1507380</vt:i4>
      </vt:variant>
      <vt:variant>
        <vt:i4>59</vt:i4>
      </vt:variant>
      <vt:variant>
        <vt:i4>0</vt:i4>
      </vt:variant>
      <vt:variant>
        <vt:i4>5</vt:i4>
      </vt:variant>
      <vt:variant>
        <vt:lpwstr/>
      </vt:variant>
      <vt:variant>
        <vt:lpwstr>_Toc146652604</vt:lpwstr>
      </vt:variant>
      <vt:variant>
        <vt:i4>1507380</vt:i4>
      </vt:variant>
      <vt:variant>
        <vt:i4>53</vt:i4>
      </vt:variant>
      <vt:variant>
        <vt:i4>0</vt:i4>
      </vt:variant>
      <vt:variant>
        <vt:i4>5</vt:i4>
      </vt:variant>
      <vt:variant>
        <vt:lpwstr/>
      </vt:variant>
      <vt:variant>
        <vt:lpwstr>_Toc146652603</vt:lpwstr>
      </vt:variant>
      <vt:variant>
        <vt:i4>1507380</vt:i4>
      </vt:variant>
      <vt:variant>
        <vt:i4>47</vt:i4>
      </vt:variant>
      <vt:variant>
        <vt:i4>0</vt:i4>
      </vt:variant>
      <vt:variant>
        <vt:i4>5</vt:i4>
      </vt:variant>
      <vt:variant>
        <vt:lpwstr/>
      </vt:variant>
      <vt:variant>
        <vt:lpwstr>_Toc146652602</vt:lpwstr>
      </vt:variant>
      <vt:variant>
        <vt:i4>1507380</vt:i4>
      </vt:variant>
      <vt:variant>
        <vt:i4>41</vt:i4>
      </vt:variant>
      <vt:variant>
        <vt:i4>0</vt:i4>
      </vt:variant>
      <vt:variant>
        <vt:i4>5</vt:i4>
      </vt:variant>
      <vt:variant>
        <vt:lpwstr/>
      </vt:variant>
      <vt:variant>
        <vt:lpwstr>_Toc146652601</vt:lpwstr>
      </vt:variant>
      <vt:variant>
        <vt:i4>1507380</vt:i4>
      </vt:variant>
      <vt:variant>
        <vt:i4>35</vt:i4>
      </vt:variant>
      <vt:variant>
        <vt:i4>0</vt:i4>
      </vt:variant>
      <vt:variant>
        <vt:i4>5</vt:i4>
      </vt:variant>
      <vt:variant>
        <vt:lpwstr/>
      </vt:variant>
      <vt:variant>
        <vt:lpwstr>_Toc146652600</vt:lpwstr>
      </vt:variant>
      <vt:variant>
        <vt:i4>1966135</vt:i4>
      </vt:variant>
      <vt:variant>
        <vt:i4>29</vt:i4>
      </vt:variant>
      <vt:variant>
        <vt:i4>0</vt:i4>
      </vt:variant>
      <vt:variant>
        <vt:i4>5</vt:i4>
      </vt:variant>
      <vt:variant>
        <vt:lpwstr/>
      </vt:variant>
      <vt:variant>
        <vt:lpwstr>_Toc146652599</vt:lpwstr>
      </vt:variant>
      <vt:variant>
        <vt:i4>1966135</vt:i4>
      </vt:variant>
      <vt:variant>
        <vt:i4>23</vt:i4>
      </vt:variant>
      <vt:variant>
        <vt:i4>0</vt:i4>
      </vt:variant>
      <vt:variant>
        <vt:i4>5</vt:i4>
      </vt:variant>
      <vt:variant>
        <vt:lpwstr/>
      </vt:variant>
      <vt:variant>
        <vt:lpwstr>_Toc146652598</vt:lpwstr>
      </vt:variant>
      <vt:variant>
        <vt:i4>1966135</vt:i4>
      </vt:variant>
      <vt:variant>
        <vt:i4>17</vt:i4>
      </vt:variant>
      <vt:variant>
        <vt:i4>0</vt:i4>
      </vt:variant>
      <vt:variant>
        <vt:i4>5</vt:i4>
      </vt:variant>
      <vt:variant>
        <vt:lpwstr/>
      </vt:variant>
      <vt:variant>
        <vt:lpwstr>_Toc146652597</vt:lpwstr>
      </vt:variant>
      <vt:variant>
        <vt:i4>1966135</vt:i4>
      </vt:variant>
      <vt:variant>
        <vt:i4>11</vt:i4>
      </vt:variant>
      <vt:variant>
        <vt:i4>0</vt:i4>
      </vt:variant>
      <vt:variant>
        <vt:i4>5</vt:i4>
      </vt:variant>
      <vt:variant>
        <vt:lpwstr/>
      </vt:variant>
      <vt:variant>
        <vt:lpwstr>_Toc146652596</vt:lpwstr>
      </vt:variant>
      <vt:variant>
        <vt:i4>1966135</vt:i4>
      </vt:variant>
      <vt:variant>
        <vt:i4>5</vt:i4>
      </vt:variant>
      <vt:variant>
        <vt:i4>0</vt:i4>
      </vt:variant>
      <vt:variant>
        <vt:i4>5</vt:i4>
      </vt:variant>
      <vt:variant>
        <vt:lpwstr/>
      </vt:variant>
      <vt:variant>
        <vt:lpwstr>_Toc146652595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Serban Popovici</cp:lastModifiedBy>
  <cp:revision>2</cp:revision>
  <cp:lastPrinted>2023-02-10T23:30:00Z</cp:lastPrinted>
  <dcterms:created xsi:type="dcterms:W3CDTF">2023-10-12T20:14:00Z</dcterms:created>
  <dcterms:modified xsi:type="dcterms:W3CDTF">2023-10-12T20:14:00Z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